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D51DA" w14:textId="35693037" w:rsidR="00F54FF6" w:rsidRDefault="307C633C" w:rsidP="00FF3B4B">
      <w:bookmarkStart w:id="0" w:name="_Toc120756562"/>
      <w:bookmarkStart w:id="1" w:name="_Toc245616244"/>
      <w:r>
        <w:t xml:space="preserve">Cette activité permet de </w:t>
      </w:r>
      <w:r w:rsidR="7AE37CF8">
        <w:t>travailler sur un projet</w:t>
      </w:r>
      <w:r w:rsidR="1FC2F8C5">
        <w:t xml:space="preserve"> de </w:t>
      </w:r>
      <w:r w:rsidR="0F7B16EE">
        <w:t>migration d’une application métier avec changement de version et de système</w:t>
      </w:r>
      <w:r w:rsidR="3A55BA4E">
        <w:t>.</w:t>
      </w:r>
    </w:p>
    <w:sdt>
      <w:sdtPr>
        <w:rPr>
          <w:caps w:val="0"/>
          <w:color w:val="auto"/>
          <w:spacing w:val="0"/>
          <w:sz w:val="20"/>
          <w:szCs w:val="20"/>
        </w:rPr>
        <w:id w:val="-1134555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30112" w14:textId="53DEB970" w:rsidR="00C52760" w:rsidRDefault="00C52760">
          <w:pPr>
            <w:pStyle w:val="En-ttedetabledesmatires"/>
          </w:pPr>
          <w:r>
            <w:t>Table des matières</w:t>
          </w:r>
        </w:p>
        <w:p w14:paraId="2BBCD59F" w14:textId="4B4999AA" w:rsidR="008B673D" w:rsidRDefault="00C52760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88101" w:history="1">
            <w:r w:rsidR="008B673D" w:rsidRPr="00AF502B">
              <w:rPr>
                <w:rStyle w:val="Lienhypertexte"/>
                <w:noProof/>
              </w:rPr>
              <w:t>Constat de départ et travail global à faire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_Toc129288101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1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065BFB93" w14:textId="3E4FF5C9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2" w:history="1">
            <w:r w:rsidR="008B673D" w:rsidRPr="00AF502B">
              <w:rPr>
                <w:rStyle w:val="Lienhypertexte"/>
                <w:noProof/>
              </w:rPr>
              <w:t>Etape 0 : installation des 2 serveurs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_Toc129288102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2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11CEDC78" w14:textId="04862C77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3" w:history="1">
            <w:r w:rsidR="008B673D" w:rsidRPr="00AF502B">
              <w:rPr>
                <w:rStyle w:val="Lienhypertexte"/>
                <w:noProof/>
              </w:rPr>
              <w:t>Etape 1 : installation de la version 1.4.6 sur l’ancien serveur (jessie)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_Toc129288103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2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47ECA58F" w14:textId="6860F03E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4" w:history="1">
            <w:r w:rsidR="008B673D" w:rsidRPr="00AF502B">
              <w:rPr>
                <w:rStyle w:val="Lienhypertexte"/>
                <w:noProof/>
              </w:rPr>
              <w:t>Etape 2 : installation de cette même version sur le nouveau serveur (buster)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_Toc129288104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3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5C98411B" w14:textId="3DB1C8FD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5" w:history="1">
            <w:r w:rsidR="008B673D" w:rsidRPr="00AF502B">
              <w:rPr>
                <w:rStyle w:val="Lienhypertexte"/>
                <w:noProof/>
              </w:rPr>
              <w:t>Etape 3 : Installation de la version 1.9.2 de l’application MRBS sur le buster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_Toc129288105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3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580680B3" w14:textId="71CF780C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6" w:history="1">
            <w:r w:rsidR="008B673D" w:rsidRPr="00AF502B">
              <w:rPr>
                <w:rStyle w:val="Lienhypertexte"/>
                <w:noProof/>
              </w:rPr>
              <w:t>Installation de la version mrbs-1.9.2 sur le serveur buster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_Toc129288106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4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0C842F58" w14:textId="066BA3DF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7" w:history="1">
            <w:r w:rsidR="008B673D" w:rsidRPr="00AF502B">
              <w:rPr>
                <w:rStyle w:val="Lienhypertexte"/>
                <w:noProof/>
              </w:rPr>
              <w:t>Etape 4 : Migration des données entre les 2 serveurs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_Toc129288107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4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4618EE0D" w14:textId="6ACC9A4B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8" w:history="1">
            <w:r w:rsidR="008B673D" w:rsidRPr="00AF502B">
              <w:rPr>
                <w:rStyle w:val="Lienhypertexte"/>
                <w:noProof/>
              </w:rPr>
              <w:t>Migration manuelle des données (Et là c’est le drame !)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_Toc129288108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4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45715392" w14:textId="5E86E445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09" w:history="1">
            <w:r w:rsidR="008B673D" w:rsidRPr="00AF502B">
              <w:rPr>
                <w:rStyle w:val="Lienhypertexte"/>
                <w:noProof/>
              </w:rPr>
              <w:t>Migration manuelle des données (Et là c’est le drame !) (PARTIE SLAM)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_Toc129288109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5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279FE2A1" w14:textId="3E424642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10" w:history="1">
            <w:r w:rsidR="008B673D" w:rsidRPr="00AF502B">
              <w:rPr>
                <w:rStyle w:val="Lienhypertexte"/>
                <w:noProof/>
              </w:rPr>
              <w:t>Migration automatique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_Toc129288110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5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3BC6051E" w14:textId="23C08803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11" w:history="1">
            <w:r w:rsidR="008B673D" w:rsidRPr="00AF502B">
              <w:rPr>
                <w:rStyle w:val="Lienhypertexte"/>
                <w:noProof/>
              </w:rPr>
              <w:t>Observation des fichiers php de migration (partie SLAM)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_Toc129288111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6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36BF2671" w14:textId="41BC27EB" w:rsidR="008B673D" w:rsidRDefault="004618A4">
          <w:pPr>
            <w:pStyle w:val="TM1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12" w:history="1">
            <w:r w:rsidR="008B673D" w:rsidRPr="00AF502B">
              <w:rPr>
                <w:rStyle w:val="Lienhypertexte"/>
                <w:noProof/>
              </w:rPr>
              <w:t>ANNEXES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_Toc129288112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7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5E328F05" w14:textId="6AFC1B29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13" w:history="1">
            <w:r w:rsidR="008B673D" w:rsidRPr="00AF502B">
              <w:rPr>
                <w:rStyle w:val="Lienhypertexte"/>
                <w:noProof/>
              </w:rPr>
              <w:t>Code de la fonction do_upgrade($upgrade_handle)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_Toc129288113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7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54A5A814" w14:textId="14AC7DC7" w:rsidR="008B673D" w:rsidRDefault="004618A4">
          <w:pPr>
            <w:pStyle w:val="TM2"/>
            <w:tabs>
              <w:tab w:val="right" w:leader="dot" w:pos="9629"/>
            </w:tabs>
            <w:rPr>
              <w:noProof/>
              <w:sz w:val="22"/>
              <w:szCs w:val="22"/>
            </w:rPr>
          </w:pPr>
          <w:hyperlink w:anchor="_Toc129288114" w:history="1">
            <w:r w:rsidR="008B673D" w:rsidRPr="00AF502B">
              <w:rPr>
                <w:rStyle w:val="Lienhypertexte"/>
                <w:noProof/>
              </w:rPr>
              <w:t>Code de la fonction upgrade_database($local, $from, $to, DB $upgrade_handle)</w:t>
            </w:r>
            <w:r w:rsidR="008B673D">
              <w:rPr>
                <w:noProof/>
                <w:webHidden/>
              </w:rPr>
              <w:tab/>
            </w:r>
            <w:r w:rsidR="008B673D">
              <w:rPr>
                <w:noProof/>
                <w:webHidden/>
              </w:rPr>
              <w:fldChar w:fldCharType="begin"/>
            </w:r>
            <w:r w:rsidR="008B673D">
              <w:rPr>
                <w:noProof/>
                <w:webHidden/>
              </w:rPr>
              <w:instrText xml:space="preserve"> PAGEREF _Toc129288114 \h </w:instrText>
            </w:r>
            <w:r w:rsidR="008B673D">
              <w:rPr>
                <w:noProof/>
                <w:webHidden/>
              </w:rPr>
            </w:r>
            <w:r w:rsidR="008B673D">
              <w:rPr>
                <w:noProof/>
                <w:webHidden/>
              </w:rPr>
              <w:fldChar w:fldCharType="separate"/>
            </w:r>
            <w:r w:rsidR="008B673D">
              <w:rPr>
                <w:noProof/>
                <w:webHidden/>
              </w:rPr>
              <w:t>7</w:t>
            </w:r>
            <w:r w:rsidR="008B673D">
              <w:rPr>
                <w:noProof/>
                <w:webHidden/>
              </w:rPr>
              <w:fldChar w:fldCharType="end"/>
            </w:r>
          </w:hyperlink>
        </w:p>
        <w:p w14:paraId="27ACD2D4" w14:textId="722DEB5E" w:rsidR="00C52760" w:rsidRDefault="00C52760">
          <w:r>
            <w:rPr>
              <w:b/>
              <w:bCs/>
            </w:rPr>
            <w:fldChar w:fldCharType="end"/>
          </w:r>
        </w:p>
      </w:sdtContent>
    </w:sdt>
    <w:p w14:paraId="263A05EB" w14:textId="77777777" w:rsidR="00C52760" w:rsidRDefault="00C52760" w:rsidP="00FF3B4B"/>
    <w:p w14:paraId="5D20D064" w14:textId="4834F3DE" w:rsidR="003F2FC8" w:rsidRDefault="003F2FC8" w:rsidP="00887457">
      <w:pPr>
        <w:pStyle w:val="Titre1"/>
      </w:pPr>
      <w:bookmarkStart w:id="2" w:name="_Toc129288101"/>
      <w:bookmarkEnd w:id="0"/>
      <w:bookmarkEnd w:id="1"/>
      <w:r>
        <w:t>Constat</w:t>
      </w:r>
      <w:r w:rsidR="004D032B">
        <w:t xml:space="preserve"> de départ</w:t>
      </w:r>
      <w:r w:rsidR="00070425">
        <w:t xml:space="preserve"> et travail global à faire</w:t>
      </w:r>
      <w:bookmarkEnd w:id="2"/>
    </w:p>
    <w:p w14:paraId="5707ACE5" w14:textId="53A155CE" w:rsidR="0030376E" w:rsidRDefault="008F19D4" w:rsidP="003F2FC8">
      <w:r>
        <w:t>Un de vos clients, la maison de Ligues de Lorraine</w:t>
      </w:r>
      <w:r w:rsidR="004D032B">
        <w:t xml:space="preserve"> </w:t>
      </w:r>
      <w:r w:rsidR="005D4843">
        <w:t xml:space="preserve">utilise comme </w:t>
      </w:r>
      <w:r w:rsidR="003F2FC8">
        <w:t>application web de réservation de</w:t>
      </w:r>
      <w:r w:rsidR="005D4843">
        <w:t>s</w:t>
      </w:r>
      <w:r w:rsidR="003F2FC8">
        <w:t xml:space="preserve"> salles</w:t>
      </w:r>
      <w:r w:rsidR="005D4843">
        <w:t xml:space="preserve"> une solution logicielle libre </w:t>
      </w:r>
      <w:r w:rsidR="004F3B74">
        <w:t xml:space="preserve">nommée </w:t>
      </w:r>
      <w:r w:rsidR="005D4843">
        <w:t>MRBS</w:t>
      </w:r>
      <w:r w:rsidR="00F71DF0">
        <w:t xml:space="preserve"> </w:t>
      </w:r>
      <w:hyperlink r:id="rId11" w:history="1">
        <w:r w:rsidR="00F71DF0" w:rsidRPr="00EE0EA4">
          <w:rPr>
            <w:rStyle w:val="Lienhypertexte"/>
          </w:rPr>
          <w:t>https://mrbs.sourceforge.io/</w:t>
        </w:r>
      </w:hyperlink>
      <w:r w:rsidR="004F3B74">
        <w:t>.</w:t>
      </w:r>
      <w:r w:rsidR="0030376E">
        <w:t xml:space="preserve"> </w:t>
      </w:r>
      <w:r w:rsidR="004F3B74">
        <w:t xml:space="preserve">Cette application tourne depuis plusieurs années sur </w:t>
      </w:r>
      <w:r w:rsidR="00D5143C">
        <w:t>un</w:t>
      </w:r>
      <w:r w:rsidR="004F3B74">
        <w:t xml:space="preserve"> serveur </w:t>
      </w:r>
      <w:r w:rsidR="00D5143C">
        <w:t>LAMP installé sur un système Debian Jessie</w:t>
      </w:r>
      <w:r w:rsidR="005B7641">
        <w:t>.</w:t>
      </w:r>
      <w:r w:rsidR="00F71DF0">
        <w:t xml:space="preserve"> </w:t>
      </w:r>
      <w:r w:rsidR="00D5143C">
        <w:t>Pour des raisons de sécurité, le service informatique est obligé de mettre à jour le serveur</w:t>
      </w:r>
      <w:r w:rsidR="0064698E">
        <w:t xml:space="preserve"> et la nouvelle version installée est Debian Buster.</w:t>
      </w:r>
    </w:p>
    <w:p w14:paraId="1BE07D2E" w14:textId="7CD9FB0F" w:rsidR="0064698E" w:rsidRDefault="0030376E" w:rsidP="003F2FC8">
      <w:r>
        <w:t xml:space="preserve">Un nouveau </w:t>
      </w:r>
      <w:r w:rsidRPr="0030376E">
        <w:rPr>
          <w:b/>
          <w:bCs/>
        </w:rPr>
        <w:t>ticket de demande</w:t>
      </w:r>
      <w:r>
        <w:t xml:space="preserve"> a donc été créé sur le service-center et vous devez le traiter et produire des éléments pour la base de connaissance.</w:t>
      </w:r>
    </w:p>
    <w:p w14:paraId="005A1B2E" w14:textId="01ED464D" w:rsidR="0030376E" w:rsidRDefault="0064698E" w:rsidP="003F2FC8">
      <w:r>
        <w:t xml:space="preserve">La migration </w:t>
      </w:r>
      <w:r w:rsidR="00561759">
        <w:t xml:space="preserve">de la solution </w:t>
      </w:r>
      <w:r w:rsidR="005B7641">
        <w:t xml:space="preserve">web </w:t>
      </w:r>
      <w:r w:rsidR="00561759">
        <w:t xml:space="preserve">actuelle semble délicate et la solution MRBS </w:t>
      </w:r>
      <w:r w:rsidR="005B7641">
        <w:t>a</w:t>
      </w:r>
      <w:r w:rsidR="00561759">
        <w:t xml:space="preserve"> également évolué depuis sa première installation (aucune mise à jour n’a </w:t>
      </w:r>
      <w:r w:rsidR="005B7641">
        <w:t xml:space="preserve">été faite car l’application était suffisamment fonctionnelle). </w:t>
      </w:r>
    </w:p>
    <w:p w14:paraId="13AA291B" w14:textId="7B08CB58" w:rsidR="005B7641" w:rsidRDefault="005B7641" w:rsidP="003F2FC8">
      <w:r>
        <w:t xml:space="preserve">Ces deux </w:t>
      </w:r>
      <w:r w:rsidR="006D53FB">
        <w:t>contraintes</w:t>
      </w:r>
      <w:r>
        <w:t xml:space="preserve"> vont </w:t>
      </w:r>
      <w:r w:rsidR="006D53FB">
        <w:t>nécessiter que vous</w:t>
      </w:r>
      <w:r w:rsidR="003D5E76">
        <w:t xml:space="preserve"> testiez la migration sur un environnement de test</w:t>
      </w:r>
      <w:r w:rsidR="00CF3685">
        <w:t xml:space="preserve"> et que vous</w:t>
      </w:r>
      <w:r w:rsidR="006D53FB">
        <w:t xml:space="preserve"> </w:t>
      </w:r>
      <w:r w:rsidR="006D53FB" w:rsidRPr="006D53FB">
        <w:rPr>
          <w:b/>
          <w:bCs/>
        </w:rPr>
        <w:t>établissiez un mode opératoire de migration</w:t>
      </w:r>
      <w:r w:rsidR="00CF3685">
        <w:rPr>
          <w:b/>
          <w:bCs/>
        </w:rPr>
        <w:t xml:space="preserve"> </w:t>
      </w:r>
      <w:r w:rsidR="00CF3685" w:rsidRPr="00CF3685">
        <w:t>qui servira ensuite pour les serveurs en production</w:t>
      </w:r>
      <w:r w:rsidR="006D53FB" w:rsidRPr="00CF3685">
        <w:t>.</w:t>
      </w:r>
    </w:p>
    <w:p w14:paraId="03C3FC61" w14:textId="77777777" w:rsidR="00C52760" w:rsidRDefault="00C52760">
      <w:pPr>
        <w:spacing w:before="100" w:after="200" w:line="276" w:lineRule="auto"/>
        <w:jc w:val="left"/>
      </w:pPr>
      <w:r>
        <w:br w:type="page"/>
      </w:r>
    </w:p>
    <w:p w14:paraId="1506ACD4" w14:textId="7AD2CB08" w:rsidR="0043536B" w:rsidRDefault="0043536B" w:rsidP="000945C1">
      <w:pPr>
        <w:shd w:val="clear" w:color="auto" w:fill="DAEEF3" w:themeFill="accent5" w:themeFillTint="33"/>
      </w:pPr>
      <w:r>
        <w:lastRenderedPageBreak/>
        <w:t xml:space="preserve">Pour cela, vous disposerez de 2 machines serveurs LAMP opérationnels de tests : </w:t>
      </w:r>
    </w:p>
    <w:p w14:paraId="009ADB04" w14:textId="106F680A" w:rsidR="0043536B" w:rsidRDefault="0043536B" w:rsidP="000945C1">
      <w:pPr>
        <w:pStyle w:val="Paragraphedeliste"/>
        <w:numPr>
          <w:ilvl w:val="0"/>
          <w:numId w:val="23"/>
        </w:numPr>
        <w:shd w:val="clear" w:color="auto" w:fill="DAEEF3" w:themeFill="accent5" w:themeFillTint="33"/>
      </w:pPr>
      <w:r>
        <w:t xml:space="preserve">Une </w:t>
      </w:r>
      <w:r w:rsidR="00994DA9">
        <w:t>Debian</w:t>
      </w:r>
      <w:r>
        <w:t xml:space="preserve"> 8 Jessie identique au ser</w:t>
      </w:r>
      <w:r w:rsidR="00F44FA1">
        <w:t>veur</w:t>
      </w:r>
      <w:r>
        <w:t xml:space="preserve"> actuel qui héberge l</w:t>
      </w:r>
      <w:r w:rsidR="00F44FA1">
        <w:t>e service ;</w:t>
      </w:r>
    </w:p>
    <w:p w14:paraId="4FD0E96A" w14:textId="2A64EF46" w:rsidR="0043536B" w:rsidRDefault="0043536B" w:rsidP="000945C1">
      <w:pPr>
        <w:pStyle w:val="Paragraphedeliste"/>
        <w:numPr>
          <w:ilvl w:val="0"/>
          <w:numId w:val="23"/>
        </w:numPr>
        <w:shd w:val="clear" w:color="auto" w:fill="DAEEF3" w:themeFill="accent5" w:themeFillTint="33"/>
      </w:pPr>
      <w:r>
        <w:t xml:space="preserve">Une </w:t>
      </w:r>
      <w:r w:rsidR="00994DA9">
        <w:t>Debian</w:t>
      </w:r>
      <w:r>
        <w:t xml:space="preserve"> 10 Buster identique au nouveau serveur qui devra héberger le service.</w:t>
      </w:r>
    </w:p>
    <w:p w14:paraId="5B30F502" w14:textId="69046964" w:rsidR="00602311" w:rsidRPr="00863E69" w:rsidRDefault="00BC7F0E" w:rsidP="000945C1">
      <w:pPr>
        <w:shd w:val="clear" w:color="auto" w:fill="DAEEF3" w:themeFill="accent5" w:themeFillTint="33"/>
        <w:rPr>
          <w:i/>
          <w:iCs/>
        </w:rPr>
      </w:pPr>
      <w:r>
        <w:rPr>
          <w:i/>
          <w:iCs/>
        </w:rPr>
        <w:t>Les configurations</w:t>
      </w:r>
      <w:r w:rsidR="00F44FA1">
        <w:rPr>
          <w:i/>
          <w:iCs/>
        </w:rPr>
        <w:t xml:space="preserve"> de ces deux machines sont détaillées dans le fichier </w:t>
      </w:r>
      <w:r w:rsidRPr="00BC7F0E">
        <w:rPr>
          <w:i/>
          <w:iCs/>
        </w:rPr>
        <w:t>config-servers.txt</w:t>
      </w:r>
    </w:p>
    <w:p w14:paraId="242CB278" w14:textId="77777777" w:rsidR="00F15224" w:rsidRDefault="00F15224" w:rsidP="00F15224">
      <w:pPr>
        <w:shd w:val="clear" w:color="auto" w:fill="DAEEF3" w:themeFill="accent5" w:themeFillTint="33"/>
      </w:pPr>
      <w:r>
        <w:t xml:space="preserve">Vous disposez également d’un dossier </w:t>
      </w:r>
      <w:r w:rsidRPr="004E339F">
        <w:rPr>
          <w:i/>
          <w:iCs/>
        </w:rPr>
        <w:t>Install-MRBS</w:t>
      </w:r>
      <w:r>
        <w:t xml:space="preserve"> contenant le code de l’application web actuellement installée, un jeu d’essai de la base de données pour cette application et un mode opératoire pour l’installer sur le serveur Jessie.</w:t>
      </w:r>
    </w:p>
    <w:p w14:paraId="65F514DC" w14:textId="77777777" w:rsidR="007302BA" w:rsidRDefault="007302BA" w:rsidP="003F2FC8"/>
    <w:p w14:paraId="3E9321F6" w14:textId="3174B41B" w:rsidR="003F2FC8" w:rsidRDefault="002E74C8" w:rsidP="003F2FC8">
      <w:r>
        <w:t xml:space="preserve">Sur ce TP, vous allez pouvoir travailler en </w:t>
      </w:r>
      <w:r w:rsidR="00605A38">
        <w:t>binôme</w:t>
      </w:r>
      <w:r w:rsidR="003F2FC8">
        <w:t xml:space="preserve"> </w:t>
      </w:r>
      <w:r>
        <w:t xml:space="preserve">en créant </w:t>
      </w:r>
      <w:r w:rsidR="003F2FC8">
        <w:t xml:space="preserve">un tableau de bord pour l’avancement du projet sur </w:t>
      </w:r>
      <w:proofErr w:type="spellStart"/>
      <w:r w:rsidR="00556E54">
        <w:t>planner</w:t>
      </w:r>
      <w:proofErr w:type="spellEnd"/>
      <w:r>
        <w:t xml:space="preserve"> et en vous partageant et attribuant les taches à réaliser. Utilisez un document collaboratif pour </w:t>
      </w:r>
      <w:r w:rsidR="00AE5121">
        <w:t>collaborer également à l’écriture du rapport.</w:t>
      </w:r>
    </w:p>
    <w:p w14:paraId="42532C78" w14:textId="77777777" w:rsidR="00C32156" w:rsidRDefault="00863E69" w:rsidP="00C32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b/>
          <w:bCs/>
          <w:u w:val="single"/>
        </w:rPr>
        <w:t xml:space="preserve">Documents à </w:t>
      </w:r>
      <w:r w:rsidRPr="00FF3B4B">
        <w:rPr>
          <w:b/>
          <w:bCs/>
          <w:u w:val="single"/>
        </w:rPr>
        <w:t>rendre</w:t>
      </w:r>
      <w:r w:rsidR="00BE3BC2">
        <w:rPr>
          <w:b/>
          <w:bCs/>
          <w:u w:val="single"/>
        </w:rPr>
        <w:t xml:space="preserve"> pour chaque </w:t>
      </w:r>
      <w:r w:rsidR="00610655">
        <w:rPr>
          <w:b/>
          <w:bCs/>
          <w:u w:val="single"/>
        </w:rPr>
        <w:t>binôme</w:t>
      </w:r>
      <w:r>
        <w:t xml:space="preserve"> : </w:t>
      </w:r>
    </w:p>
    <w:p w14:paraId="0A5C4DBC" w14:textId="71F240AC" w:rsidR="002E6D54" w:rsidRDefault="00E55A02" w:rsidP="00C32156">
      <w:pPr>
        <w:pStyle w:val="Paragraphedeliste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t xml:space="preserve">Compte-rendu d'activité </w:t>
      </w:r>
      <w:r w:rsidR="002E74C8">
        <w:t xml:space="preserve">pour chaque binôme </w:t>
      </w:r>
      <w:r>
        <w:t>contenant : l'explication du contexte, l'organisation du travail (</w:t>
      </w:r>
      <w:proofErr w:type="spellStart"/>
      <w:r>
        <w:t>planner</w:t>
      </w:r>
      <w:proofErr w:type="spellEnd"/>
      <w:r>
        <w:t xml:space="preserve">), les étapes réalisées et le mode opératoire de l’installation de la nouvelle </w:t>
      </w:r>
      <w:r w:rsidR="002E6D54">
        <w:t>version de</w:t>
      </w:r>
      <w:r>
        <w:t xml:space="preserve"> l'application, des tests et de la migration des données. Le rapport doit contenir des illustrations et des copies </w:t>
      </w:r>
      <w:r w:rsidR="00C32156">
        <w:t>d’écran ;</w:t>
      </w:r>
      <w:r>
        <w:t xml:space="preserve"> </w:t>
      </w:r>
    </w:p>
    <w:p w14:paraId="27900EE9" w14:textId="3EE02E69" w:rsidR="00E55A02" w:rsidRPr="0017638F" w:rsidRDefault="00E55A02" w:rsidP="00E55A02">
      <w:pPr>
        <w:pStyle w:val="Paragraphedeliste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bookmarkStart w:id="3" w:name="_Hlk129286759"/>
      <w:r>
        <w:t xml:space="preserve">Annexes au rapport </w:t>
      </w:r>
      <w:bookmarkEnd w:id="3"/>
      <w:r>
        <w:t xml:space="preserve">: Nouveau jeu de données d’essai donnees2.my.sql pour la nouvelle version de </w:t>
      </w:r>
      <w:r w:rsidR="00C32156">
        <w:t>l’application</w:t>
      </w:r>
    </w:p>
    <w:p w14:paraId="650BAFF3" w14:textId="10B5BC21" w:rsidR="007302BA" w:rsidRDefault="007302BA">
      <w:pPr>
        <w:spacing w:before="100" w:after="200" w:line="276" w:lineRule="auto"/>
        <w:jc w:val="left"/>
        <w:rPr>
          <w:caps/>
          <w:color w:val="FFFFFF" w:themeColor="background1"/>
          <w:spacing w:val="15"/>
          <w:sz w:val="22"/>
          <w:szCs w:val="22"/>
        </w:rPr>
      </w:pPr>
    </w:p>
    <w:p w14:paraId="4980E3D1" w14:textId="598DCA12" w:rsidR="00863E69" w:rsidRDefault="00610655" w:rsidP="002B6318">
      <w:pPr>
        <w:pStyle w:val="Titre1"/>
      </w:pPr>
      <w:bookmarkStart w:id="4" w:name="_Toc129288102"/>
      <w:r>
        <w:t>Etape 0 : installation des 2 serveurs</w:t>
      </w:r>
      <w:bookmarkEnd w:id="4"/>
    </w:p>
    <w:p w14:paraId="2F8DF0C7" w14:textId="0D8878B5" w:rsidR="00C741D2" w:rsidRPr="00C741D2" w:rsidRDefault="00C741D2" w:rsidP="00C741D2">
      <w:r w:rsidRPr="00C741D2">
        <w:rPr>
          <w:noProof/>
        </w:rPr>
        <w:drawing>
          <wp:inline distT="0" distB="0" distL="0" distR="0" wp14:anchorId="478B7A37" wp14:editId="4CDC79BE">
            <wp:extent cx="3067478" cy="1095528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EA6" w14:textId="545A2903" w:rsidR="002B6318" w:rsidRDefault="000F1CA1" w:rsidP="003F2FC8">
      <w:r w:rsidRPr="00414024">
        <w:t>Décompress</w:t>
      </w:r>
      <w:r w:rsidR="00144C52" w:rsidRPr="00414024">
        <w:t xml:space="preserve">ez les </w:t>
      </w:r>
      <w:r w:rsidR="00683A89" w:rsidRPr="00414024">
        <w:t xml:space="preserve">2 </w:t>
      </w:r>
      <w:r w:rsidR="00203156" w:rsidRPr="00414024">
        <w:t>OVA</w:t>
      </w:r>
      <w:r w:rsidR="00683A89" w:rsidRPr="00414024">
        <w:t xml:space="preserve"> </w:t>
      </w:r>
      <w:r w:rsidR="00144C52" w:rsidRPr="00414024">
        <w:t>pour les serveurs</w:t>
      </w:r>
      <w:r w:rsidR="003D2820" w:rsidRPr="00414024">
        <w:t xml:space="preserve"> et vérifiez que les cartes réseaux de ces machines sont en accès</w:t>
      </w:r>
      <w:r w:rsidR="002B6318" w:rsidRPr="00414024">
        <w:t xml:space="preserve"> par pont.</w:t>
      </w:r>
    </w:p>
    <w:p w14:paraId="21E42F15" w14:textId="1751CC16" w:rsidR="00C741D2" w:rsidRDefault="00C741D2" w:rsidP="003F2FC8">
      <w:r w:rsidRPr="00C741D2">
        <w:rPr>
          <w:noProof/>
        </w:rPr>
        <w:drawing>
          <wp:inline distT="0" distB="0" distL="0" distR="0" wp14:anchorId="720B2484" wp14:editId="2B694602">
            <wp:extent cx="6120765" cy="16922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1E17" w14:textId="1233B8EE" w:rsidR="00C741D2" w:rsidRDefault="00C741D2" w:rsidP="003F2FC8">
      <w:r>
        <w:t xml:space="preserve">Connexion avec </w:t>
      </w:r>
      <w:proofErr w:type="spellStart"/>
      <w:r>
        <w:t>sio</w:t>
      </w:r>
      <w:proofErr w:type="spellEnd"/>
      <w:r>
        <w:t>/</w:t>
      </w:r>
      <w:proofErr w:type="spellStart"/>
      <w:r>
        <w:t>sio</w:t>
      </w:r>
      <w:proofErr w:type="spellEnd"/>
    </w:p>
    <w:p w14:paraId="654A2E11" w14:textId="2788F337" w:rsidR="00C741D2" w:rsidRDefault="00C741D2" w:rsidP="003F2FC8">
      <w:r w:rsidRPr="00C741D2">
        <w:rPr>
          <w:noProof/>
        </w:rPr>
        <w:lastRenderedPageBreak/>
        <w:drawing>
          <wp:inline distT="0" distB="0" distL="0" distR="0" wp14:anchorId="4BE74CB0" wp14:editId="1A36EE79">
            <wp:extent cx="3914775" cy="4241311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190" cy="42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4019" w14:textId="44846570" w:rsidR="00610655" w:rsidRDefault="002B6318" w:rsidP="003F2FC8">
      <w:r>
        <w:t>Lancez les 2 VM</w:t>
      </w:r>
      <w:r w:rsidR="006D3D80">
        <w:t xml:space="preserve">, changez leurs noms (modifier le </w:t>
      </w:r>
      <w:proofErr w:type="spellStart"/>
      <w:r w:rsidR="006D3D80">
        <w:t>hostname</w:t>
      </w:r>
      <w:proofErr w:type="spellEnd"/>
      <w:r w:rsidR="006D3D80">
        <w:t>) et notez leurs IP</w:t>
      </w:r>
      <w:r w:rsidR="006B6BE0">
        <w:t xml:space="preserve"> pour faciliter la suite de votre activité.</w:t>
      </w:r>
    </w:p>
    <w:p w14:paraId="26344A9D" w14:textId="4A22DBC5" w:rsidR="00C741D2" w:rsidRDefault="00C741D2" w:rsidP="003F2FC8">
      <w:r w:rsidRPr="00C741D2">
        <w:rPr>
          <w:noProof/>
        </w:rPr>
        <w:drawing>
          <wp:inline distT="0" distB="0" distL="0" distR="0" wp14:anchorId="3655DF92" wp14:editId="052C9F82">
            <wp:extent cx="1685925" cy="209363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9248" cy="2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9B24" w14:textId="00488111" w:rsidR="00C741D2" w:rsidRDefault="00C741D2" w:rsidP="003F2FC8">
      <w:r w:rsidRPr="00C741D2">
        <w:rPr>
          <w:noProof/>
        </w:rPr>
        <w:drawing>
          <wp:inline distT="0" distB="0" distL="0" distR="0" wp14:anchorId="788C1708" wp14:editId="315C798A">
            <wp:extent cx="1705213" cy="29531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7B77" w14:textId="0645EB6E" w:rsidR="006B6BE0" w:rsidRPr="001C779E" w:rsidRDefault="006B6BE0" w:rsidP="006E4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C779E">
        <w:rPr>
          <w:b/>
          <w:bCs/>
        </w:rPr>
        <w:t xml:space="preserve">IP serveur Jessie : </w:t>
      </w:r>
      <w:r w:rsidR="00C741D2">
        <w:rPr>
          <w:b/>
          <w:bCs/>
        </w:rPr>
        <w:t>172.31.1.171</w:t>
      </w:r>
    </w:p>
    <w:p w14:paraId="1938CE2F" w14:textId="0FCA2215" w:rsidR="006B6BE0" w:rsidRPr="001C779E" w:rsidRDefault="006B6BE0" w:rsidP="006E4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C779E">
        <w:rPr>
          <w:b/>
          <w:bCs/>
        </w:rPr>
        <w:t xml:space="preserve">IP serveur Buster : </w:t>
      </w:r>
      <w:r w:rsidR="00C741D2">
        <w:rPr>
          <w:b/>
          <w:bCs/>
        </w:rPr>
        <w:t>172.31.1.70</w:t>
      </w:r>
    </w:p>
    <w:p w14:paraId="3C2BEF21" w14:textId="71AA891D" w:rsidR="007762F4" w:rsidRDefault="007762F4" w:rsidP="00FA1CAD">
      <w:pPr>
        <w:pStyle w:val="Titre1"/>
      </w:pPr>
      <w:bookmarkStart w:id="5" w:name="_Toc129288103"/>
      <w:r>
        <w:t xml:space="preserve">Etape </w:t>
      </w:r>
      <w:r w:rsidR="00FA1CAD">
        <w:t>1</w:t>
      </w:r>
      <w:r>
        <w:t xml:space="preserve"> : installation de la version </w:t>
      </w:r>
      <w:r w:rsidR="00C2317A">
        <w:t>1.4.6</w:t>
      </w:r>
      <w:r>
        <w:t xml:space="preserve"> sur l</w:t>
      </w:r>
      <w:r w:rsidR="00D136A9">
        <w:t>’ancien serveur (jessie)</w:t>
      </w:r>
      <w:bookmarkEnd w:id="5"/>
    </w:p>
    <w:p w14:paraId="7C818C04" w14:textId="40959F9C" w:rsidR="007762F4" w:rsidRDefault="007762F4" w:rsidP="007762F4">
      <w:r>
        <w:t xml:space="preserve">Installation de la version actuelle de l'application MRBS (mrbs-1.4.6) sur le serveur </w:t>
      </w:r>
      <w:r w:rsidR="001C779E">
        <w:t xml:space="preserve">Jessie </w:t>
      </w:r>
      <w:r>
        <w:t>en utilisant le</w:t>
      </w:r>
      <w:r w:rsidR="008B0D0A">
        <w:t>s étapes du</w:t>
      </w:r>
      <w:r>
        <w:t xml:space="preserve"> mode opératoire </w:t>
      </w:r>
      <w:r w:rsidR="001C7109" w:rsidRPr="001C7109">
        <w:rPr>
          <w:b/>
          <w:bCs/>
          <w:i/>
          <w:iCs/>
        </w:rPr>
        <w:t>Install-MRBS-1.4.6.docx</w:t>
      </w:r>
      <w:r w:rsidR="001C7109">
        <w:rPr>
          <w:b/>
          <w:bCs/>
          <w:i/>
          <w:iCs/>
        </w:rPr>
        <w:t xml:space="preserve"> </w:t>
      </w:r>
      <w:r>
        <w:t>fourni</w:t>
      </w:r>
      <w:r w:rsidR="008B0D0A">
        <w:t>.</w:t>
      </w:r>
    </w:p>
    <w:p w14:paraId="4718F8A4" w14:textId="05C481B3" w:rsidR="00541C54" w:rsidRDefault="00541C54" w:rsidP="00541C54">
      <w:pPr>
        <w:jc w:val="left"/>
      </w:pPr>
      <w:r>
        <w:t xml:space="preserve">Utilisation de </w:t>
      </w:r>
      <w:proofErr w:type="spellStart"/>
      <w:r>
        <w:t>WinSCP</w:t>
      </w:r>
      <w:proofErr w:type="spellEnd"/>
      <w:r>
        <w:t xml:space="preserve"> et création d’un dossier mdl dans le répertoire du serveur web </w:t>
      </w:r>
      <w:r>
        <w:br/>
      </w:r>
      <w:r w:rsidRPr="00541C54">
        <w:rPr>
          <w:noProof/>
        </w:rPr>
        <w:drawing>
          <wp:inline distT="0" distB="0" distL="0" distR="0" wp14:anchorId="6B0D78DF" wp14:editId="7BFB4CD2">
            <wp:extent cx="3009900" cy="19083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117" cy="19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527E" w14:textId="6CB6D915" w:rsidR="00541C54" w:rsidRDefault="00541C54" w:rsidP="00541C54">
      <w:pPr>
        <w:jc w:val="left"/>
      </w:pPr>
      <w:r>
        <w:lastRenderedPageBreak/>
        <w:t>Mise des données du fichier web mrbs-1.4.6 dans le fichier mdl :</w:t>
      </w:r>
    </w:p>
    <w:p w14:paraId="3DB2DDFC" w14:textId="7F13E2F6" w:rsidR="00541C54" w:rsidRDefault="00541C54" w:rsidP="00541C54">
      <w:pPr>
        <w:jc w:val="left"/>
      </w:pPr>
      <w:r w:rsidRPr="00541C54">
        <w:rPr>
          <w:noProof/>
        </w:rPr>
        <w:drawing>
          <wp:inline distT="0" distB="0" distL="0" distR="0" wp14:anchorId="510CF169" wp14:editId="76FA3C10">
            <wp:extent cx="4591050" cy="6244418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750" cy="62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04FC" w14:textId="52DAC7D7" w:rsidR="00614E9D" w:rsidRDefault="00614E9D" w:rsidP="00541C54">
      <w:pPr>
        <w:jc w:val="left"/>
      </w:pPr>
      <w:proofErr w:type="gramStart"/>
      <w:r>
        <w:t>importer</w:t>
      </w:r>
      <w:proofErr w:type="gramEnd"/>
      <w:r>
        <w:t xml:space="preserve"> les fichiers SQL du répertoire </w:t>
      </w:r>
      <w:r w:rsidRPr="002503A1">
        <w:rPr>
          <w:i/>
          <w:iCs/>
        </w:rPr>
        <w:t>BDD</w:t>
      </w:r>
      <w:r>
        <w:t xml:space="preserve"> de l'archive</w:t>
      </w:r>
    </w:p>
    <w:p w14:paraId="5771A5DD" w14:textId="0372D7B8" w:rsidR="00614E9D" w:rsidRDefault="00614E9D" w:rsidP="00614E9D">
      <w:pPr>
        <w:jc w:val="left"/>
      </w:pPr>
      <w:proofErr w:type="spellStart"/>
      <w:r>
        <w:t>bd.my.sql</w:t>
      </w:r>
      <w:proofErr w:type="spellEnd"/>
      <w:r>
        <w:t xml:space="preserve"> : création de la base de données mrbs146 et d'un utilisateur </w:t>
      </w:r>
      <w:proofErr w:type="spellStart"/>
      <w:r>
        <w:t>mrbs</w:t>
      </w:r>
      <w:proofErr w:type="spellEnd"/>
      <w:r>
        <w:t>-user qui aura tous les droits sur cette base</w:t>
      </w:r>
    </w:p>
    <w:p w14:paraId="67CA6164" w14:textId="0F13404A" w:rsidR="00614E9D" w:rsidRDefault="00614E9D" w:rsidP="00614E9D">
      <w:pPr>
        <w:jc w:val="left"/>
      </w:pPr>
      <w:r w:rsidRPr="00614E9D">
        <w:rPr>
          <w:noProof/>
        </w:rPr>
        <w:drawing>
          <wp:inline distT="0" distB="0" distL="0" distR="0" wp14:anchorId="70960064" wp14:editId="7F344D9E">
            <wp:extent cx="6120765" cy="13017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E78D" w14:textId="53F46371" w:rsidR="00614E9D" w:rsidRDefault="00614E9D" w:rsidP="00614E9D">
      <w:pPr>
        <w:jc w:val="left"/>
      </w:pPr>
      <w:proofErr w:type="spellStart"/>
      <w:r>
        <w:t>tables.my.sql</w:t>
      </w:r>
      <w:proofErr w:type="spellEnd"/>
      <w:r>
        <w:t xml:space="preserve"> : création de la structure des tables dans la base de données mrbs146</w:t>
      </w:r>
    </w:p>
    <w:p w14:paraId="6197C7D5" w14:textId="62C5593B" w:rsidR="00614E9D" w:rsidRDefault="00614E9D" w:rsidP="00614E9D">
      <w:pPr>
        <w:jc w:val="left"/>
      </w:pPr>
      <w:r w:rsidRPr="00614E9D">
        <w:rPr>
          <w:noProof/>
        </w:rPr>
        <w:lastRenderedPageBreak/>
        <w:drawing>
          <wp:inline distT="0" distB="0" distL="0" distR="0" wp14:anchorId="47FD0D9E" wp14:editId="5200306D">
            <wp:extent cx="2248214" cy="1790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154" w14:textId="6E5FFBBA" w:rsidR="00614E9D" w:rsidRDefault="00614E9D" w:rsidP="00614E9D">
      <w:pPr>
        <w:jc w:val="left"/>
      </w:pPr>
      <w:proofErr w:type="spellStart"/>
      <w:r>
        <w:t>donnees.my.sql</w:t>
      </w:r>
      <w:proofErr w:type="spellEnd"/>
      <w:r>
        <w:t xml:space="preserve"> : insertion des domaines, salles ressources et utilisateurs</w:t>
      </w:r>
    </w:p>
    <w:p w14:paraId="7348F0B9" w14:textId="55F4FB28" w:rsidR="00614E9D" w:rsidRDefault="00614E9D" w:rsidP="00614E9D">
      <w:pPr>
        <w:jc w:val="left"/>
      </w:pPr>
      <w:r w:rsidRPr="00614E9D">
        <w:rPr>
          <w:noProof/>
        </w:rPr>
        <w:drawing>
          <wp:inline distT="0" distB="0" distL="0" distR="0" wp14:anchorId="45C5456E" wp14:editId="3C055A23">
            <wp:extent cx="4525006" cy="136226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1801" w14:textId="224B43C2" w:rsidR="00614E9D" w:rsidRDefault="00614E9D" w:rsidP="00614E9D">
      <w:pPr>
        <w:jc w:val="left"/>
      </w:pPr>
      <w:r w:rsidRPr="00614E9D">
        <w:rPr>
          <w:noProof/>
        </w:rPr>
        <w:drawing>
          <wp:inline distT="0" distB="0" distL="0" distR="0" wp14:anchorId="743E2522" wp14:editId="79B12DFC">
            <wp:extent cx="2800350" cy="464673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156" cy="46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D7E" w14:textId="0E55108D" w:rsidR="00A77D35" w:rsidRDefault="00614E9D" w:rsidP="002F5805">
      <w:pPr>
        <w:jc w:val="left"/>
      </w:pPr>
      <w:r>
        <w:t>…</w:t>
      </w:r>
    </w:p>
    <w:p w14:paraId="0A32D073" w14:textId="148C3F6D" w:rsidR="00A77D35" w:rsidRDefault="002F5805" w:rsidP="00614E9D">
      <w:pPr>
        <w:jc w:val="left"/>
      </w:pPr>
      <w:r>
        <w:t xml:space="preserve">Mise </w:t>
      </w:r>
      <w:r w:rsidR="004B137F">
        <w:t>à jour du driver d’accès :</w:t>
      </w:r>
    </w:p>
    <w:p w14:paraId="6369FDFB" w14:textId="7A4169BB" w:rsidR="004B137F" w:rsidRDefault="004B137F" w:rsidP="00614E9D">
      <w:pPr>
        <w:jc w:val="left"/>
      </w:pPr>
      <w:r w:rsidRPr="004B137F">
        <w:rPr>
          <w:noProof/>
        </w:rPr>
        <w:lastRenderedPageBreak/>
        <w:drawing>
          <wp:inline distT="0" distB="0" distL="0" distR="0" wp14:anchorId="3A822B83" wp14:editId="4C989A66">
            <wp:extent cx="4457700" cy="27447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2977" cy="27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14A" w14:textId="46AC8625" w:rsidR="00A77D35" w:rsidRDefault="00A77D35" w:rsidP="00614E9D">
      <w:pPr>
        <w:jc w:val="left"/>
      </w:pPr>
      <w:r>
        <w:t>Connexion au mdl :</w:t>
      </w:r>
    </w:p>
    <w:p w14:paraId="12617E41" w14:textId="41AE99C6" w:rsidR="00A77D35" w:rsidRDefault="004B137F" w:rsidP="00614E9D">
      <w:pPr>
        <w:jc w:val="left"/>
      </w:pPr>
      <w:r w:rsidRPr="004B137F">
        <w:rPr>
          <w:noProof/>
        </w:rPr>
        <w:drawing>
          <wp:inline distT="0" distB="0" distL="0" distR="0" wp14:anchorId="624E1FDD" wp14:editId="44B6A19F">
            <wp:extent cx="6120765" cy="22225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4060" w14:textId="5F118F8C" w:rsidR="00BD5E37" w:rsidRPr="000E7DAF" w:rsidRDefault="00BD5E37" w:rsidP="000E7DAF">
      <w:pPr>
        <w:rPr>
          <w:u w:val="single"/>
        </w:rPr>
      </w:pPr>
      <w:r w:rsidRPr="000E7DAF">
        <w:rPr>
          <w:u w:val="single"/>
        </w:rPr>
        <w:t>Analysez les fichiers SQL fournis</w:t>
      </w:r>
      <w:r w:rsidR="67165AB2" w:rsidRPr="000E7DAF">
        <w:rPr>
          <w:u w:val="single"/>
        </w:rPr>
        <w:t xml:space="preserve"> : </w:t>
      </w:r>
    </w:p>
    <w:p w14:paraId="0FD83B25" w14:textId="6BC66147" w:rsidR="00BD5E37" w:rsidRDefault="67165AB2" w:rsidP="00070425">
      <w:pPr>
        <w:pStyle w:val="Paragraphedeliste"/>
        <w:numPr>
          <w:ilvl w:val="0"/>
          <w:numId w:val="25"/>
        </w:numPr>
      </w:pPr>
      <w:r>
        <w:t xml:space="preserve">A quoi sert le fichier </w:t>
      </w:r>
      <w:proofErr w:type="spellStart"/>
      <w:r>
        <w:t>tables.my.sql</w:t>
      </w:r>
      <w:proofErr w:type="spellEnd"/>
      <w:r w:rsidR="6DA7DE80">
        <w:t xml:space="preserve"> </w:t>
      </w:r>
      <w:r>
        <w:t>?</w:t>
      </w:r>
      <w:r w:rsidR="00070425">
        <w:t xml:space="preserve"> </w:t>
      </w:r>
    </w:p>
    <w:p w14:paraId="348EC49A" w14:textId="1275F142" w:rsidR="00A77D35" w:rsidRDefault="00A77D35" w:rsidP="00A77D35">
      <w:pPr>
        <w:pStyle w:val="Paragraphedeliste"/>
        <w:numPr>
          <w:ilvl w:val="1"/>
          <w:numId w:val="25"/>
        </w:numPr>
      </w:pPr>
      <w:r>
        <w:t>Il sert à mettre en place toutes les tables dans la base de données</w:t>
      </w:r>
    </w:p>
    <w:p w14:paraId="6D7F9A05" w14:textId="7CAE4008" w:rsidR="00BD5E37" w:rsidRDefault="67165AB2" w:rsidP="00070425">
      <w:pPr>
        <w:pStyle w:val="Paragraphedeliste"/>
        <w:numPr>
          <w:ilvl w:val="0"/>
          <w:numId w:val="25"/>
        </w:numPr>
      </w:pPr>
      <w:r>
        <w:t xml:space="preserve">A quoi sert le fichier </w:t>
      </w:r>
      <w:proofErr w:type="spellStart"/>
      <w:r>
        <w:t>donnees.my.sql</w:t>
      </w:r>
      <w:proofErr w:type="spellEnd"/>
      <w:r w:rsidR="4C379A5D">
        <w:t xml:space="preserve"> ?</w:t>
      </w:r>
      <w:r w:rsidR="00070425">
        <w:t xml:space="preserve"> </w:t>
      </w:r>
    </w:p>
    <w:p w14:paraId="43DB77AE" w14:textId="1DB9F501" w:rsidR="00A77D35" w:rsidRDefault="00A77D35" w:rsidP="00A77D35">
      <w:pPr>
        <w:pStyle w:val="Paragraphedeliste"/>
        <w:numPr>
          <w:ilvl w:val="1"/>
          <w:numId w:val="25"/>
        </w:numPr>
      </w:pPr>
      <w:r>
        <w:t xml:space="preserve">A instancier toutes les données dans chaque </w:t>
      </w:r>
      <w:proofErr w:type="gramStart"/>
      <w:r>
        <w:t>tables</w:t>
      </w:r>
      <w:proofErr w:type="gramEnd"/>
    </w:p>
    <w:p w14:paraId="1AA2B18E" w14:textId="2D2FE00D" w:rsidR="00BD5E37" w:rsidRDefault="4C379A5D" w:rsidP="00070425">
      <w:pPr>
        <w:pStyle w:val="Paragraphedeliste"/>
        <w:numPr>
          <w:ilvl w:val="0"/>
          <w:numId w:val="25"/>
        </w:numPr>
      </w:pPr>
      <w:r>
        <w:t xml:space="preserve">Dans le fichier </w:t>
      </w:r>
      <w:proofErr w:type="spellStart"/>
      <w:r>
        <w:t>bd.my.sql</w:t>
      </w:r>
      <w:proofErr w:type="spellEnd"/>
      <w:r>
        <w:t>, qu</w:t>
      </w:r>
      <w:r w:rsidR="00BD5E37">
        <w:t xml:space="preserve">e font les instructions suivantes : </w:t>
      </w:r>
    </w:p>
    <w:p w14:paraId="2EFB374D" w14:textId="2F5D25B0" w:rsidR="000E7DAF" w:rsidRPr="00203156" w:rsidRDefault="000E7DAF" w:rsidP="00070425">
      <w:pPr>
        <w:pStyle w:val="requete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ind w:left="426"/>
        <w:rPr>
          <w:lang w:val="en-US"/>
        </w:rPr>
      </w:pPr>
      <w:r w:rsidRPr="00203156">
        <w:rPr>
          <w:lang w:val="en-US"/>
        </w:rPr>
        <w:t>DROP DATABASE IF EXISTS `mrbs</w:t>
      </w:r>
      <w:r w:rsidR="008B0D0A">
        <w:rPr>
          <w:lang w:val="en-US"/>
        </w:rPr>
        <w:t>146</w:t>
      </w:r>
      <w:r w:rsidRPr="00203156">
        <w:rPr>
          <w:lang w:val="en-US"/>
        </w:rPr>
        <w:t>`;</w:t>
      </w:r>
    </w:p>
    <w:p w14:paraId="768561CE" w14:textId="6A78485C" w:rsidR="000E7DAF" w:rsidRPr="00203156" w:rsidRDefault="000E7DAF" w:rsidP="00070425">
      <w:pPr>
        <w:pStyle w:val="requete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ind w:left="426"/>
        <w:rPr>
          <w:lang w:val="en-US"/>
        </w:rPr>
      </w:pPr>
      <w:r w:rsidRPr="00203156">
        <w:rPr>
          <w:lang w:val="en-US"/>
        </w:rPr>
        <w:t>CREATE DATABASE IF NOT EXISTS `mrbs</w:t>
      </w:r>
      <w:r w:rsidR="008B0D0A">
        <w:rPr>
          <w:lang w:val="en-US"/>
        </w:rPr>
        <w:t>146</w:t>
      </w:r>
      <w:r w:rsidRPr="00203156">
        <w:rPr>
          <w:lang w:val="en-US"/>
        </w:rPr>
        <w:t>`</w:t>
      </w:r>
    </w:p>
    <w:p w14:paraId="20B32539" w14:textId="76061E0F" w:rsidR="000E7DAF" w:rsidRPr="00203156" w:rsidRDefault="000E7DAF" w:rsidP="00070425">
      <w:pPr>
        <w:pStyle w:val="requete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ind w:left="426"/>
        <w:rPr>
          <w:lang w:val="en-US"/>
        </w:rPr>
      </w:pPr>
      <w:r w:rsidRPr="00203156">
        <w:rPr>
          <w:lang w:val="en-US"/>
        </w:rPr>
        <w:t xml:space="preserve">  CHARACTER SET utf8 COLLATE utf8_general_ci;</w:t>
      </w:r>
    </w:p>
    <w:p w14:paraId="5D465301" w14:textId="72B3C919" w:rsidR="000E7DAF" w:rsidRPr="00203156" w:rsidRDefault="00A77D35" w:rsidP="0007042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ind w:left="426"/>
        <w:rPr>
          <w:b/>
          <w:bCs/>
          <w:lang w:val="en-US"/>
        </w:rPr>
      </w:pPr>
      <w:r>
        <w:rPr>
          <w:b/>
          <w:bCs/>
          <w:lang w:val="en-US"/>
        </w:rPr>
        <w:t xml:space="preserve">La </w:t>
      </w:r>
      <w:proofErr w:type="spellStart"/>
      <w:r>
        <w:rPr>
          <w:b/>
          <w:bCs/>
          <w:lang w:val="en-US"/>
        </w:rPr>
        <w:t>requête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crée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une</w:t>
      </w:r>
      <w:proofErr w:type="spellEnd"/>
      <w:r>
        <w:rPr>
          <w:b/>
          <w:bCs/>
          <w:lang w:val="en-US"/>
        </w:rPr>
        <w:t xml:space="preserve"> base de </w:t>
      </w:r>
      <w:proofErr w:type="spellStart"/>
      <w:r>
        <w:rPr>
          <w:b/>
          <w:bCs/>
          <w:lang w:val="en-US"/>
        </w:rPr>
        <w:t>donnée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nommée</w:t>
      </w:r>
      <w:proofErr w:type="spellEnd"/>
      <w:r>
        <w:rPr>
          <w:b/>
          <w:bCs/>
          <w:lang w:val="en-US"/>
        </w:rPr>
        <w:t xml:space="preserve"> ‘mrbs146’</w:t>
      </w:r>
    </w:p>
    <w:p w14:paraId="25128DF1" w14:textId="77777777" w:rsidR="000E7DAF" w:rsidRPr="00203156" w:rsidRDefault="000E7DAF" w:rsidP="00070425">
      <w:pPr>
        <w:ind w:left="426"/>
        <w:rPr>
          <w:lang w:val="en-US"/>
        </w:rPr>
      </w:pPr>
    </w:p>
    <w:p w14:paraId="6E8241B1" w14:textId="0CD42C5C" w:rsidR="00BD5E37" w:rsidRDefault="00BD5E37" w:rsidP="00070425">
      <w:pPr>
        <w:pStyle w:val="reque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lang w:val="en-US"/>
        </w:rPr>
      </w:pPr>
      <w:r w:rsidRPr="00062A80">
        <w:rPr>
          <w:lang w:val="en-US"/>
        </w:rPr>
        <w:t xml:space="preserve">CREATE USER </w:t>
      </w:r>
      <w:r w:rsidR="008B0D0A" w:rsidRPr="008B0D0A">
        <w:rPr>
          <w:lang w:val="en-US"/>
        </w:rPr>
        <w:t>'</w:t>
      </w:r>
      <w:proofErr w:type="spellStart"/>
      <w:r w:rsidR="008B0D0A" w:rsidRPr="008B0D0A">
        <w:rPr>
          <w:lang w:val="en-US"/>
        </w:rPr>
        <w:t>mrbs</w:t>
      </w:r>
      <w:proofErr w:type="spellEnd"/>
      <w:r w:rsidR="008B0D0A" w:rsidRPr="008B0D0A">
        <w:rPr>
          <w:lang w:val="en-US"/>
        </w:rPr>
        <w:t>-</w:t>
      </w:r>
      <w:proofErr w:type="spellStart"/>
      <w:r w:rsidR="008B0D0A" w:rsidRPr="008B0D0A">
        <w:rPr>
          <w:lang w:val="en-US"/>
        </w:rPr>
        <w:t>user'</w:t>
      </w:r>
      <w:r w:rsidRPr="00062A80">
        <w:rPr>
          <w:lang w:val="en-US"/>
        </w:rPr>
        <w:t>@'localhost</w:t>
      </w:r>
      <w:proofErr w:type="spellEnd"/>
      <w:r w:rsidRPr="00062A80">
        <w:rPr>
          <w:lang w:val="en-US"/>
        </w:rPr>
        <w:t>' IDENTIFIED BY '</w:t>
      </w:r>
      <w:proofErr w:type="spellStart"/>
      <w:r w:rsidRPr="00062A80">
        <w:rPr>
          <w:lang w:val="en-US"/>
        </w:rPr>
        <w:t>mrbs</w:t>
      </w:r>
      <w:proofErr w:type="spellEnd"/>
      <w:r w:rsidRPr="00062A80">
        <w:rPr>
          <w:lang w:val="en-US"/>
        </w:rPr>
        <w:t>-intra';</w:t>
      </w:r>
    </w:p>
    <w:p w14:paraId="6CEDBF94" w14:textId="0177A869" w:rsidR="00037BE1" w:rsidRPr="001C779E" w:rsidRDefault="001C779E" w:rsidP="000704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26"/>
        <w:rPr>
          <w:b/>
          <w:bCs/>
        </w:rPr>
      </w:pPr>
      <w:r w:rsidRPr="001C779E">
        <w:rPr>
          <w:b/>
          <w:bCs/>
        </w:rPr>
        <w:t xml:space="preserve">La requête </w:t>
      </w:r>
      <w:r w:rsidR="00A77D35">
        <w:rPr>
          <w:b/>
          <w:bCs/>
        </w:rPr>
        <w:t>crée un utilisateur de nom ‘</w:t>
      </w:r>
      <w:proofErr w:type="spellStart"/>
      <w:r w:rsidR="00A77D35">
        <w:rPr>
          <w:b/>
          <w:bCs/>
        </w:rPr>
        <w:t>mrbs</w:t>
      </w:r>
      <w:proofErr w:type="spellEnd"/>
      <w:r w:rsidR="00A77D35">
        <w:rPr>
          <w:b/>
          <w:bCs/>
        </w:rPr>
        <w:t>-intra’</w:t>
      </w:r>
    </w:p>
    <w:p w14:paraId="6D930A2D" w14:textId="77777777" w:rsidR="008B58EB" w:rsidRPr="001C779E" w:rsidRDefault="008B58EB" w:rsidP="00070425">
      <w:pPr>
        <w:ind w:left="426"/>
      </w:pPr>
    </w:p>
    <w:p w14:paraId="5A842595" w14:textId="10033A0C" w:rsidR="00BD5E37" w:rsidRPr="006515E0" w:rsidRDefault="00BD5E37" w:rsidP="00070425">
      <w:pPr>
        <w:pStyle w:val="reque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</w:pPr>
      <w:r w:rsidRPr="006515E0">
        <w:t xml:space="preserve">GRANT ALL ON </w:t>
      </w:r>
      <w:r w:rsidR="008B0D0A" w:rsidRPr="006515E0">
        <w:t>mrbs</w:t>
      </w:r>
      <w:proofErr w:type="gramStart"/>
      <w:r w:rsidR="008B0D0A" w:rsidRPr="006515E0">
        <w:t>146</w:t>
      </w:r>
      <w:r w:rsidRPr="006515E0">
        <w:t>.*</w:t>
      </w:r>
      <w:proofErr w:type="gramEnd"/>
      <w:r w:rsidRPr="006515E0">
        <w:t xml:space="preserve"> TO </w:t>
      </w:r>
      <w:r w:rsidR="008B0D0A" w:rsidRPr="006515E0">
        <w:t>'</w:t>
      </w:r>
      <w:proofErr w:type="spellStart"/>
      <w:r w:rsidR="008B0D0A" w:rsidRPr="006515E0">
        <w:t>mrbs</w:t>
      </w:r>
      <w:proofErr w:type="spellEnd"/>
      <w:r w:rsidR="008B0D0A" w:rsidRPr="006515E0">
        <w:t>-user'</w:t>
      </w:r>
      <w:r w:rsidRPr="006515E0">
        <w:t>@'</w:t>
      </w:r>
      <w:proofErr w:type="spellStart"/>
      <w:r w:rsidRPr="006515E0">
        <w:t>localhost</w:t>
      </w:r>
      <w:proofErr w:type="spellEnd"/>
      <w:r w:rsidRPr="006515E0">
        <w:t>' ;</w:t>
      </w:r>
    </w:p>
    <w:p w14:paraId="5705467C" w14:textId="26628228" w:rsidR="001C779E" w:rsidRPr="001C779E" w:rsidRDefault="001C779E" w:rsidP="000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  <w:rPr>
          <w:b/>
          <w:bCs/>
        </w:rPr>
      </w:pPr>
      <w:r w:rsidRPr="001C779E">
        <w:rPr>
          <w:b/>
          <w:bCs/>
        </w:rPr>
        <w:lastRenderedPageBreak/>
        <w:t xml:space="preserve">La requête </w:t>
      </w:r>
      <w:r w:rsidR="00A77D35">
        <w:rPr>
          <w:b/>
          <w:bCs/>
        </w:rPr>
        <w:t>donne tous les droits à cet utilisateur</w:t>
      </w:r>
    </w:p>
    <w:p w14:paraId="28166F64" w14:textId="77777777" w:rsidR="008B58EB" w:rsidRDefault="008B58EB" w:rsidP="000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/>
      </w:pPr>
    </w:p>
    <w:p w14:paraId="4EFEF2D8" w14:textId="48D5BA1B" w:rsidR="007762F4" w:rsidRDefault="00D136A9" w:rsidP="003F2FC8">
      <w:r>
        <w:t xml:space="preserve">Vérifier que </w:t>
      </w:r>
      <w:r w:rsidR="00F54316">
        <w:t xml:space="preserve">votre service </w:t>
      </w:r>
      <w:r w:rsidR="008B58EB">
        <w:t xml:space="preserve">de réservation de salles est maintenant </w:t>
      </w:r>
      <w:r w:rsidR="00F54316">
        <w:t>fonctionne</w:t>
      </w:r>
      <w:r w:rsidR="008B58EB">
        <w:t>l</w:t>
      </w:r>
      <w:r w:rsidR="00F54316">
        <w:t xml:space="preserve"> en créant une nouvelle réservation</w:t>
      </w:r>
      <w:r w:rsidR="00691073">
        <w:t xml:space="preserve"> avec un utilisateur </w:t>
      </w:r>
      <w:r w:rsidR="00C27941">
        <w:t xml:space="preserve">de type </w:t>
      </w:r>
      <w:r w:rsidR="00691073">
        <w:t xml:space="preserve">admin et </w:t>
      </w:r>
      <w:r w:rsidR="008B58EB">
        <w:t xml:space="preserve">une autre </w:t>
      </w:r>
      <w:r w:rsidR="00691073">
        <w:t xml:space="preserve">avec un utilisateur </w:t>
      </w:r>
      <w:r w:rsidR="00C27941">
        <w:t>de type usager</w:t>
      </w:r>
      <w:r w:rsidR="00F54316">
        <w:t>.</w:t>
      </w:r>
    </w:p>
    <w:p w14:paraId="4A516FB4" w14:textId="1B32EA47" w:rsidR="004B137F" w:rsidRDefault="004B137F" w:rsidP="003F2FC8">
      <w:r w:rsidRPr="004B137F">
        <w:rPr>
          <w:noProof/>
        </w:rPr>
        <w:drawing>
          <wp:inline distT="0" distB="0" distL="0" distR="0" wp14:anchorId="5B7DF45F" wp14:editId="76B214DF">
            <wp:extent cx="1924050" cy="86271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914" cy="8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3F" w14:textId="5139F2A9" w:rsidR="004B137F" w:rsidRDefault="004B137F" w:rsidP="003F2FC8">
      <w:r w:rsidRPr="004B137F">
        <w:rPr>
          <w:noProof/>
        </w:rPr>
        <w:drawing>
          <wp:inline distT="0" distB="0" distL="0" distR="0" wp14:anchorId="4C4A64EA" wp14:editId="0536798A">
            <wp:extent cx="2819400" cy="2394106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2421" cy="23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308F" w14:textId="15FBB5B7" w:rsidR="004B137F" w:rsidRDefault="004B137F" w:rsidP="003F2FC8">
      <w:r w:rsidRPr="004B137F">
        <w:rPr>
          <w:noProof/>
        </w:rPr>
        <w:drawing>
          <wp:inline distT="0" distB="0" distL="0" distR="0" wp14:anchorId="3497B190" wp14:editId="24866EC1">
            <wp:extent cx="6120765" cy="2393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F928" w14:textId="45D31ABE" w:rsidR="004B137F" w:rsidRDefault="004B137F" w:rsidP="003F2FC8">
      <w:r w:rsidRPr="004B137F">
        <w:rPr>
          <w:noProof/>
        </w:rPr>
        <w:drawing>
          <wp:inline distT="0" distB="0" distL="0" distR="0" wp14:anchorId="762631CA" wp14:editId="3251167C">
            <wp:extent cx="2876951" cy="1438476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C3D0" w14:textId="01CBF8C6" w:rsidR="004B137F" w:rsidRDefault="004B137F" w:rsidP="003F2FC8">
      <w:r w:rsidRPr="004B137F">
        <w:rPr>
          <w:noProof/>
        </w:rPr>
        <w:drawing>
          <wp:inline distT="0" distB="0" distL="0" distR="0" wp14:anchorId="06E3950B" wp14:editId="06FEDD7A">
            <wp:extent cx="3019425" cy="253639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4080" cy="25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9CF" w14:textId="0022479B" w:rsidR="004B137F" w:rsidRDefault="004B137F" w:rsidP="003F2FC8">
      <w:r w:rsidRPr="004B137F">
        <w:rPr>
          <w:noProof/>
        </w:rPr>
        <w:lastRenderedPageBreak/>
        <w:drawing>
          <wp:inline distT="0" distB="0" distL="0" distR="0" wp14:anchorId="3E21B437" wp14:editId="6151234B">
            <wp:extent cx="6120765" cy="242570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EA1E" w14:textId="77777777" w:rsidR="00A77D35" w:rsidRDefault="00A77D35" w:rsidP="003F2FC8"/>
    <w:p w14:paraId="48676B1A" w14:textId="5A10A0E9" w:rsidR="00D136A9" w:rsidRDefault="008B58EB" w:rsidP="000704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Ou retrouve t’on les informations de ces réservations dans la base de données ?</w:t>
      </w:r>
    </w:p>
    <w:p w14:paraId="1F165EF8" w14:textId="30DAC11D" w:rsidR="008B58EB" w:rsidRPr="001C779E" w:rsidRDefault="001C779E" w:rsidP="000704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bCs/>
        </w:rPr>
      </w:pPr>
      <w:r w:rsidRPr="001C779E">
        <w:rPr>
          <w:b/>
          <w:bCs/>
        </w:rPr>
        <w:t>Les</w:t>
      </w:r>
      <w:r w:rsidR="00A77D35">
        <w:rPr>
          <w:b/>
          <w:bCs/>
        </w:rPr>
        <w:t xml:space="preserve"> données des réservati</w:t>
      </w:r>
      <w:r w:rsidR="004B137F">
        <w:rPr>
          <w:b/>
          <w:bCs/>
        </w:rPr>
        <w:t xml:space="preserve">ons sont dans la table </w:t>
      </w:r>
      <w:proofErr w:type="spellStart"/>
      <w:r w:rsidR="004B137F">
        <w:rPr>
          <w:b/>
          <w:bCs/>
        </w:rPr>
        <w:t>mrbs_entry</w:t>
      </w:r>
      <w:proofErr w:type="spellEnd"/>
    </w:p>
    <w:p w14:paraId="34DF6EF9" w14:textId="77777777" w:rsidR="00933BCB" w:rsidRDefault="00933BCB" w:rsidP="00933BCB">
      <w:pPr>
        <w:pStyle w:val="Sansinterligne"/>
      </w:pPr>
    </w:p>
    <w:p w14:paraId="57C4ACAC" w14:textId="2C36A6B1" w:rsidR="003F2FC8" w:rsidRDefault="00602311" w:rsidP="00FA1CAD">
      <w:pPr>
        <w:pStyle w:val="Titre1"/>
      </w:pPr>
      <w:bookmarkStart w:id="6" w:name="_Toc129288104"/>
      <w:r>
        <w:t xml:space="preserve">Etape </w:t>
      </w:r>
      <w:r w:rsidR="007762F4">
        <w:t>2</w:t>
      </w:r>
      <w:r>
        <w:t xml:space="preserve"> : </w:t>
      </w:r>
      <w:r w:rsidR="007762F4">
        <w:t xml:space="preserve">installation de cette </w:t>
      </w:r>
      <w:r w:rsidR="00D136A9">
        <w:t xml:space="preserve">même </w:t>
      </w:r>
      <w:r w:rsidR="007762F4">
        <w:t>version sur le nouveau serveur</w:t>
      </w:r>
      <w:r w:rsidR="00D136A9">
        <w:t xml:space="preserve"> (buster)</w:t>
      </w:r>
      <w:bookmarkEnd w:id="6"/>
    </w:p>
    <w:p w14:paraId="1C218EC7" w14:textId="4373AD48" w:rsidR="00062A80" w:rsidRDefault="003F14FB" w:rsidP="003F2FC8">
      <w:r>
        <w:t>Installation de la version actuelle de l'application MRBS (mrbs-1.</w:t>
      </w:r>
      <w:r w:rsidR="008751EB">
        <w:t>4.6</w:t>
      </w:r>
      <w:r>
        <w:t xml:space="preserve">) sur le serveur </w:t>
      </w:r>
      <w:r w:rsidR="001C779E">
        <w:t>Buster</w:t>
      </w:r>
      <w:r w:rsidR="003B15B1">
        <w:t> </w:t>
      </w:r>
      <w:r w:rsidR="00931C47">
        <w:t>en utilisant l</w:t>
      </w:r>
      <w:r w:rsidR="00933BCB">
        <w:t xml:space="preserve">a même </w:t>
      </w:r>
      <w:r w:rsidR="002F5805">
        <w:t>p</w:t>
      </w:r>
      <w:r w:rsidR="00933BCB">
        <w:t xml:space="preserve">rocédure que </w:t>
      </w:r>
      <w:r w:rsidR="001C779E">
        <w:t>précédemment</w:t>
      </w:r>
      <w:r w:rsidR="00933BCB">
        <w:t>.</w:t>
      </w:r>
    </w:p>
    <w:p w14:paraId="1745028B" w14:textId="3CFD10D2" w:rsidR="00B46C98" w:rsidRDefault="00B46C98" w:rsidP="003F2FC8">
      <w:r>
        <w:t>Réalisation des mêmes étapes puis affichage de la page</w:t>
      </w:r>
    </w:p>
    <w:p w14:paraId="4D122BFC" w14:textId="108E2CE9" w:rsidR="003F14FB" w:rsidRPr="001C779E" w:rsidRDefault="004E7A54" w:rsidP="00933B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C779E">
        <w:rPr>
          <w:b/>
          <w:bCs/>
        </w:rPr>
        <w:t>Problèmes rencontrés ?</w:t>
      </w:r>
    </w:p>
    <w:p w14:paraId="395D9E04" w14:textId="4E14EE2C" w:rsidR="00933BCB" w:rsidRDefault="0025689C" w:rsidP="00933B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6C98">
        <w:rPr>
          <w:noProof/>
        </w:rPr>
        <w:drawing>
          <wp:inline distT="0" distB="0" distL="0" distR="0" wp14:anchorId="1401E79A" wp14:editId="281EBBB7">
            <wp:extent cx="2838450" cy="167970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5284" cy="16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66A5" w14:textId="4B5B249E" w:rsidR="00A4690B" w:rsidRDefault="006E4C59" w:rsidP="00933B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Spoiler : </w:t>
      </w:r>
      <w:r w:rsidR="00645CEF">
        <w:t>L</w:t>
      </w:r>
      <w:r w:rsidR="00AF6540">
        <w:t xml:space="preserve">e code de l’ancienne </w:t>
      </w:r>
      <w:r w:rsidR="00FA1CAD">
        <w:t>application</w:t>
      </w:r>
      <w:r w:rsidR="00AF6540">
        <w:t xml:space="preserve"> ne peut pas être </w:t>
      </w:r>
      <w:r w:rsidR="00FA1CAD">
        <w:t>exécuté</w:t>
      </w:r>
      <w:r w:rsidR="00AF6540">
        <w:t xml:space="preserve"> sur le nouveau serveur </w:t>
      </w:r>
      <w:r w:rsidR="00D171AC">
        <w:t xml:space="preserve">pour des </w:t>
      </w:r>
      <w:proofErr w:type="spellStart"/>
      <w:r w:rsidR="00D171AC">
        <w:t>pbs</w:t>
      </w:r>
      <w:proofErr w:type="spellEnd"/>
      <w:r w:rsidR="00D171AC">
        <w:t xml:space="preserve"> d’écriture…</w:t>
      </w:r>
    </w:p>
    <w:p w14:paraId="76265387" w14:textId="23C185FE" w:rsidR="00933BCB" w:rsidRDefault="00933BCB">
      <w:pPr>
        <w:spacing w:before="100" w:after="200" w:line="276" w:lineRule="auto"/>
        <w:jc w:val="left"/>
        <w:rPr>
          <w:caps/>
          <w:color w:val="FFFFFF" w:themeColor="background1"/>
          <w:spacing w:val="15"/>
          <w:sz w:val="22"/>
          <w:szCs w:val="22"/>
        </w:rPr>
      </w:pPr>
    </w:p>
    <w:p w14:paraId="48FC52CF" w14:textId="63C4A64C" w:rsidR="00F40780" w:rsidRDefault="00F40780" w:rsidP="00FA1CAD">
      <w:pPr>
        <w:pStyle w:val="Titre1"/>
      </w:pPr>
      <w:bookmarkStart w:id="7" w:name="_Toc129288105"/>
      <w:r>
        <w:t xml:space="preserve">Etape </w:t>
      </w:r>
      <w:r w:rsidR="00FA1CAD">
        <w:t>3</w:t>
      </w:r>
      <w:r>
        <w:t xml:space="preserve"> : </w:t>
      </w:r>
      <w:r w:rsidR="00D136A9">
        <w:t xml:space="preserve">Installation de la version </w:t>
      </w:r>
      <w:r w:rsidR="00C2317A">
        <w:t xml:space="preserve">1.9.2 </w:t>
      </w:r>
      <w:r>
        <w:t>de l’application</w:t>
      </w:r>
      <w:r w:rsidR="00425D96">
        <w:t xml:space="preserve"> MRBS sur le </w:t>
      </w:r>
      <w:r w:rsidR="00C2317A">
        <w:t>buster</w:t>
      </w:r>
      <w:bookmarkEnd w:id="7"/>
    </w:p>
    <w:p w14:paraId="0CF23605" w14:textId="66486C91" w:rsidR="00BA53E2" w:rsidRDefault="00BA53E2" w:rsidP="00B9705F">
      <w:r>
        <w:t>De toute façon le projet était de profiter de la migration pour mettre à jour le service (c’est mieux en termes de sécurité).</w:t>
      </w:r>
    </w:p>
    <w:p w14:paraId="5E220B6A" w14:textId="3DB913EF" w:rsidR="00BD5C12" w:rsidRDefault="00B9705F" w:rsidP="00BD5C12">
      <w:r>
        <w:t xml:space="preserve">Téléchargez la version </w:t>
      </w:r>
      <w:r w:rsidR="00FA5FCC">
        <w:t xml:space="preserve">1.9.2 </w:t>
      </w:r>
      <w:r>
        <w:t xml:space="preserve">de la solution logicielle MRBS (mrbs-1.9.2) sur </w:t>
      </w:r>
      <w:hyperlink r:id="rId32" w:history="1">
        <w:r w:rsidRPr="00EE0EA4">
          <w:rPr>
            <w:rStyle w:val="Lienhypertexte"/>
          </w:rPr>
          <w:t>https://sourceforge.net/projects/mrbs/files/</w:t>
        </w:r>
      </w:hyperlink>
      <w:r>
        <w:t xml:space="preserve"> </w:t>
      </w:r>
      <w:r w:rsidR="00BA53E2">
        <w:t xml:space="preserve">et vérifiez </w:t>
      </w:r>
      <w:r w:rsidR="00C2317A">
        <w:t xml:space="preserve">les conditions d'utilisation de l’application dans le fichier README </w:t>
      </w:r>
      <w:r w:rsidR="00861BE0">
        <w:t>pour</w:t>
      </w:r>
      <w:r w:rsidR="00425D96">
        <w:t xml:space="preserve"> valider que la configuration du serveur </w:t>
      </w:r>
      <w:r w:rsidR="00C2317A">
        <w:t>est suffisante</w:t>
      </w:r>
      <w:r w:rsidR="00BA53E2">
        <w:t> :</w:t>
      </w: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F233D" w14:paraId="55622D2C" w14:textId="77777777" w:rsidTr="00F96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09" w:type="dxa"/>
          </w:tcPr>
          <w:p w14:paraId="5FFC2F72" w14:textId="77777777" w:rsidR="005F233D" w:rsidRDefault="005F233D" w:rsidP="00BD5C12"/>
        </w:tc>
        <w:tc>
          <w:tcPr>
            <w:tcW w:w="3210" w:type="dxa"/>
          </w:tcPr>
          <w:p w14:paraId="68B4FF54" w14:textId="1F6B4FE1" w:rsidR="005F233D" w:rsidRDefault="005F233D" w:rsidP="00BD5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minimum demandée</w:t>
            </w:r>
          </w:p>
        </w:tc>
        <w:tc>
          <w:tcPr>
            <w:tcW w:w="3210" w:type="dxa"/>
          </w:tcPr>
          <w:p w14:paraId="02B42E55" w14:textId="50D81B7C" w:rsidR="005F233D" w:rsidRDefault="005F233D" w:rsidP="00BD5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du serveur Buster</w:t>
            </w:r>
          </w:p>
        </w:tc>
      </w:tr>
      <w:tr w:rsidR="005F233D" w14:paraId="02F176C0" w14:textId="77777777" w:rsidTr="00F96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87B4D31" w14:textId="5658D565" w:rsidR="005F233D" w:rsidRDefault="005F233D" w:rsidP="00BD5C12">
            <w:r>
              <w:t>Version de PHP</w:t>
            </w:r>
          </w:p>
        </w:tc>
        <w:tc>
          <w:tcPr>
            <w:tcW w:w="3210" w:type="dxa"/>
          </w:tcPr>
          <w:p w14:paraId="2D4D4C0F" w14:textId="2633F1C9" w:rsidR="0025689C" w:rsidRDefault="0025689C" w:rsidP="00BD5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5.4.0</w:t>
            </w:r>
          </w:p>
        </w:tc>
        <w:tc>
          <w:tcPr>
            <w:tcW w:w="3210" w:type="dxa"/>
          </w:tcPr>
          <w:p w14:paraId="096BADA6" w14:textId="690EE7C1" w:rsidR="005F233D" w:rsidRDefault="0025689C" w:rsidP="00BD5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7.3.19</w:t>
            </w:r>
          </w:p>
        </w:tc>
      </w:tr>
      <w:tr w:rsidR="005F233D" w14:paraId="6076320F" w14:textId="77777777" w:rsidTr="00F96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CD66645" w14:textId="4DF53DAA" w:rsidR="005F233D" w:rsidRDefault="005F233D" w:rsidP="00BD5C12">
            <w:r>
              <w:t>Version de la base de données</w:t>
            </w:r>
          </w:p>
        </w:tc>
        <w:tc>
          <w:tcPr>
            <w:tcW w:w="3210" w:type="dxa"/>
          </w:tcPr>
          <w:p w14:paraId="381E3B76" w14:textId="72EB80E7" w:rsidR="005F233D" w:rsidRDefault="0025689C" w:rsidP="00BD5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5.5.3</w:t>
            </w:r>
          </w:p>
        </w:tc>
        <w:tc>
          <w:tcPr>
            <w:tcW w:w="3210" w:type="dxa"/>
          </w:tcPr>
          <w:p w14:paraId="7ADBE1E6" w14:textId="063E4E51" w:rsidR="005F233D" w:rsidRDefault="0025689C" w:rsidP="00BD5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89C">
              <w:t>10.3.27</w:t>
            </w:r>
          </w:p>
        </w:tc>
      </w:tr>
      <w:tr w:rsidR="005F233D" w14:paraId="6D61C726" w14:textId="77777777" w:rsidTr="00F96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326BD6F7" w14:textId="5D40EA7E" w:rsidR="005F233D" w:rsidRDefault="005F233D" w:rsidP="00BD5C12">
            <w:r>
              <w:t>Version du serveur web</w:t>
            </w:r>
          </w:p>
        </w:tc>
        <w:tc>
          <w:tcPr>
            <w:tcW w:w="3210" w:type="dxa"/>
          </w:tcPr>
          <w:p w14:paraId="6E229460" w14:textId="773A2924" w:rsidR="005F233D" w:rsidRDefault="0025689C" w:rsidP="00BD5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</w:t>
            </w:r>
          </w:p>
        </w:tc>
        <w:tc>
          <w:tcPr>
            <w:tcW w:w="3210" w:type="dxa"/>
          </w:tcPr>
          <w:p w14:paraId="3FA30E20" w14:textId="2515FBFA" w:rsidR="005F233D" w:rsidRDefault="0025689C" w:rsidP="00BD5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2.4.38</w:t>
            </w:r>
          </w:p>
        </w:tc>
      </w:tr>
    </w:tbl>
    <w:p w14:paraId="6ECBEC00" w14:textId="77777777" w:rsidR="00FA1CAD" w:rsidRDefault="00FA1CAD" w:rsidP="00BD5C12"/>
    <w:p w14:paraId="07497D1D" w14:textId="77777777" w:rsidR="00C52760" w:rsidRDefault="00C52760">
      <w:pPr>
        <w:spacing w:before="100" w:after="200" w:line="276" w:lineRule="auto"/>
        <w:jc w:val="left"/>
        <w:rPr>
          <w:caps/>
          <w:spacing w:val="15"/>
        </w:rPr>
      </w:pPr>
      <w:r>
        <w:br w:type="page"/>
      </w:r>
    </w:p>
    <w:p w14:paraId="56163C25" w14:textId="1F11C1EE" w:rsidR="00BD5C12" w:rsidRDefault="003F2FC8" w:rsidP="00F969FD">
      <w:pPr>
        <w:pStyle w:val="Titre2"/>
      </w:pPr>
      <w:bookmarkStart w:id="8" w:name="_Toc129288106"/>
      <w:r>
        <w:lastRenderedPageBreak/>
        <w:t xml:space="preserve">Installation de </w:t>
      </w:r>
      <w:r w:rsidR="00BD5C12">
        <w:t xml:space="preserve">la version </w:t>
      </w:r>
      <w:r w:rsidR="00130012">
        <w:t>mrbs-1.9.2</w:t>
      </w:r>
      <w:r w:rsidR="00BE3480">
        <w:t xml:space="preserve"> </w:t>
      </w:r>
      <w:r w:rsidR="00BD5C12">
        <w:t>sur le serveur buster</w:t>
      </w:r>
      <w:bookmarkEnd w:id="8"/>
      <w:r w:rsidR="00BD5C12">
        <w:t xml:space="preserve"> </w:t>
      </w:r>
    </w:p>
    <w:p w14:paraId="54E26DA1" w14:textId="77777777" w:rsidR="006E4C59" w:rsidRDefault="00170CFE" w:rsidP="003F2FC8">
      <w:r>
        <w:t>Pour procéder à l’installation du se</w:t>
      </w:r>
      <w:r w:rsidR="005124FD">
        <w:t>rvice, vous n’avez pas de mode opératoire cette fois-ci</w:t>
      </w:r>
      <w:r w:rsidR="006E4C59">
        <w:t>…</w:t>
      </w:r>
    </w:p>
    <w:p w14:paraId="5E1E2FA3" w14:textId="6398726A" w:rsidR="00170CFE" w:rsidRDefault="0044770B" w:rsidP="003F2FC8">
      <w:r w:rsidRPr="0044770B">
        <w:rPr>
          <w:u w:val="single"/>
        </w:rPr>
        <w:t>Bien lire</w:t>
      </w:r>
      <w:r>
        <w:t xml:space="preserve"> </w:t>
      </w:r>
      <w:r w:rsidR="005124FD">
        <w:t>le fichier INSTAL</w:t>
      </w:r>
      <w:r w:rsidR="00804CF9">
        <w:t>L d</w:t>
      </w:r>
      <w:r w:rsidR="006E4C59">
        <w:t xml:space="preserve">ans </w:t>
      </w:r>
      <w:r w:rsidR="00804CF9">
        <w:t xml:space="preserve">l’archive que vous avez récupéré puis </w:t>
      </w:r>
      <w:r w:rsidR="0064426F">
        <w:t>installez l’application</w:t>
      </w:r>
      <w:r w:rsidR="005124FD">
        <w:t xml:space="preserve"> et </w:t>
      </w:r>
      <w:r w:rsidR="00201E62">
        <w:rPr>
          <w:b/>
          <w:bCs/>
        </w:rPr>
        <w:t xml:space="preserve">complétez votre rapport </w:t>
      </w:r>
      <w:r w:rsidR="00C32156">
        <w:rPr>
          <w:b/>
          <w:bCs/>
        </w:rPr>
        <w:t xml:space="preserve">avec </w:t>
      </w:r>
      <w:r w:rsidR="005124FD" w:rsidRPr="006E4C59">
        <w:rPr>
          <w:b/>
          <w:bCs/>
        </w:rPr>
        <w:t xml:space="preserve">un petit </w:t>
      </w:r>
      <w:bookmarkStart w:id="9" w:name="_Hlk62742372"/>
      <w:r w:rsidR="005124FD" w:rsidRPr="006E4C59">
        <w:rPr>
          <w:b/>
          <w:bCs/>
        </w:rPr>
        <w:t>mode opératoire de l’installation</w:t>
      </w:r>
      <w:r w:rsidR="006E4C59">
        <w:rPr>
          <w:b/>
          <w:bCs/>
        </w:rPr>
        <w:t xml:space="preserve"> de cette nouvelle version </w:t>
      </w:r>
      <w:bookmarkEnd w:id="9"/>
      <w:r w:rsidR="006E4C59" w:rsidRPr="006E4C59">
        <w:t>en français</w:t>
      </w:r>
      <w:r w:rsidR="00201E62">
        <w:t>.</w:t>
      </w:r>
    </w:p>
    <w:p w14:paraId="039F6BEB" w14:textId="77777777" w:rsidR="0040141F" w:rsidRDefault="0040141F" w:rsidP="0040141F">
      <w:r>
        <w:t>Rapport mode opératoire :</w:t>
      </w:r>
    </w:p>
    <w:p w14:paraId="15FBCBA6" w14:textId="77777777" w:rsidR="0040141F" w:rsidRDefault="0040141F" w:rsidP="0040141F">
      <w:pPr>
        <w:pStyle w:val="Paragraphedeliste"/>
        <w:numPr>
          <w:ilvl w:val="0"/>
          <w:numId w:val="28"/>
        </w:numPr>
      </w:pPr>
      <w:r>
        <w:t>Installer les fichiers MRBS sur le serveur web</w:t>
      </w:r>
    </w:p>
    <w:p w14:paraId="77C05866" w14:textId="77777777" w:rsidR="0040141F" w:rsidRDefault="0040141F" w:rsidP="0040141F">
      <w:pPr>
        <w:pStyle w:val="Paragraphedeliste"/>
        <w:numPr>
          <w:ilvl w:val="1"/>
          <w:numId w:val="28"/>
        </w:numPr>
      </w:pPr>
      <w:r>
        <w:t>Installez le fichier mrbs1.9.2.tar.gz et le copier dans le serveur web en prenant soin de garder les anciens fichiers dans un dossier temporaire</w:t>
      </w:r>
    </w:p>
    <w:p w14:paraId="01E8DAE9" w14:textId="77777777" w:rsidR="00BA386D" w:rsidRDefault="0040141F" w:rsidP="00BA386D">
      <w:pPr>
        <w:pStyle w:val="Paragraphedeliste"/>
        <w:ind w:left="1440"/>
      </w:pPr>
      <w:r w:rsidRPr="00A16E3B">
        <w:rPr>
          <w:noProof/>
        </w:rPr>
        <w:drawing>
          <wp:inline distT="0" distB="0" distL="0" distR="0" wp14:anchorId="7FD17895" wp14:editId="220BDE8C">
            <wp:extent cx="2524124" cy="1885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9556" b="57491"/>
                    <a:stretch/>
                  </pic:blipFill>
                  <pic:spPr bwMode="auto">
                    <a:xfrm>
                      <a:off x="0" y="0"/>
                      <a:ext cx="2542735" cy="189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71EEB" w14:textId="6288079E" w:rsidR="0073746D" w:rsidRDefault="00BA386D" w:rsidP="00E5444A">
      <w:pPr>
        <w:pStyle w:val="Paragraphedeliste"/>
        <w:numPr>
          <w:ilvl w:val="1"/>
          <w:numId w:val="28"/>
        </w:numPr>
      </w:pPr>
      <w:r>
        <w:t>Copier le contenu du fichier</w:t>
      </w:r>
      <w:r w:rsidRPr="00BA386D">
        <w:t xml:space="preserve"> </w:t>
      </w:r>
      <w:proofErr w:type="spellStart"/>
      <w:r w:rsidRPr="00393764">
        <w:t>config.inc.php-sample</w:t>
      </w:r>
      <w:proofErr w:type="spellEnd"/>
      <w:r w:rsidRPr="00393764">
        <w:t xml:space="preserve"> </w:t>
      </w:r>
      <w:r>
        <w:t xml:space="preserve">sur </w:t>
      </w:r>
      <w:proofErr w:type="spellStart"/>
      <w:r w:rsidRPr="00393764">
        <w:t>config.inc.php</w:t>
      </w:r>
      <w:proofErr w:type="spellEnd"/>
      <w:r w:rsidRPr="00393764">
        <w:t xml:space="preserve"> </w:t>
      </w:r>
      <w:r>
        <w:t>tout en le configurant</w:t>
      </w:r>
    </w:p>
    <w:p w14:paraId="6A6A2C0A" w14:textId="77777777" w:rsidR="0040141F" w:rsidRDefault="0040141F" w:rsidP="003F2FC8"/>
    <w:p w14:paraId="01A7BA9F" w14:textId="46AFF025" w:rsidR="00804CF9" w:rsidRDefault="00804CF9" w:rsidP="003F2FC8">
      <w:r>
        <w:t>On mettra le site dans un dossier mrbs</w:t>
      </w:r>
      <w:r w:rsidR="007302BA">
        <w:t>192</w:t>
      </w:r>
      <w:r>
        <w:t xml:space="preserve"> et créera les tables dans une base mrbs</w:t>
      </w:r>
      <w:r w:rsidR="007302BA">
        <w:t>192</w:t>
      </w:r>
      <w:r w:rsidR="00A74520">
        <w:t>.</w:t>
      </w:r>
      <w:r w:rsidR="003D09B3">
        <w:t xml:space="preserve"> </w:t>
      </w:r>
      <w:r>
        <w:t xml:space="preserve">Attention, pensez à donner les droits sur les tables de cette base à votre utilisateur </w:t>
      </w:r>
      <w:proofErr w:type="spellStart"/>
      <w:r>
        <w:t>mrbs</w:t>
      </w:r>
      <w:proofErr w:type="spellEnd"/>
      <w:r w:rsidR="00927578">
        <w:t>-user</w:t>
      </w:r>
      <w:r>
        <w:t xml:space="preserve"> </w:t>
      </w:r>
      <w:proofErr w:type="gramStart"/>
      <w:r w:rsidR="0040141F">
        <w:t>créé</w:t>
      </w:r>
      <w:proofErr w:type="gramEnd"/>
      <w:r>
        <w:t xml:space="preserve"> à l’étape précédente</w:t>
      </w:r>
      <w:r w:rsidR="003D09B3">
        <w:t>.</w:t>
      </w:r>
      <w:r w:rsidR="0077483D">
        <w:t xml:space="preserve"> Cette fois on va restreindre ses droits aux opérations sur les données : lecture, modification, insertion et suppression.</w:t>
      </w:r>
    </w:p>
    <w:p w14:paraId="2471AED7" w14:textId="013434AD" w:rsidR="00804CF9" w:rsidRPr="0040141F" w:rsidRDefault="00A74520" w:rsidP="00A74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74520">
        <w:rPr>
          <w:b/>
          <w:bCs/>
        </w:rPr>
        <w:t xml:space="preserve">Instructions pour créer la base </w:t>
      </w:r>
      <w:r w:rsidR="00927578" w:rsidRPr="00927578">
        <w:rPr>
          <w:b/>
          <w:bCs/>
        </w:rPr>
        <w:t>mrbs192</w:t>
      </w:r>
      <w:r w:rsidRPr="00A74520">
        <w:rPr>
          <w:b/>
          <w:bCs/>
        </w:rPr>
        <w:t xml:space="preserve"> et donner les droits sur </w:t>
      </w:r>
      <w:r w:rsidR="003D09B3">
        <w:rPr>
          <w:b/>
          <w:bCs/>
        </w:rPr>
        <w:t xml:space="preserve">les tables de </w:t>
      </w:r>
      <w:r w:rsidRPr="00A74520">
        <w:rPr>
          <w:b/>
          <w:bCs/>
        </w:rPr>
        <w:t xml:space="preserve">cette base à l’utilisateur </w:t>
      </w:r>
      <w:proofErr w:type="spellStart"/>
      <w:r w:rsidRPr="00A74520">
        <w:rPr>
          <w:b/>
          <w:bCs/>
        </w:rPr>
        <w:t>mrbs</w:t>
      </w:r>
      <w:proofErr w:type="spellEnd"/>
      <w:r w:rsidR="00927578">
        <w:rPr>
          <w:b/>
          <w:bCs/>
        </w:rPr>
        <w:t>-user</w:t>
      </w:r>
      <w:r w:rsidRPr="00A74520">
        <w:rPr>
          <w:b/>
          <w:bCs/>
        </w:rPr>
        <w:t xml:space="preserve"> existant :</w:t>
      </w:r>
    </w:p>
    <w:p w14:paraId="2B39E3C8" w14:textId="606BFCB3" w:rsidR="00A74520" w:rsidRDefault="0040141F" w:rsidP="00A74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 </w:t>
      </w:r>
      <w:r>
        <w:tab/>
        <w:t xml:space="preserve">Créer une base de donnée </w:t>
      </w:r>
      <w:proofErr w:type="spellStart"/>
      <w:r>
        <w:t>nomée</w:t>
      </w:r>
      <w:proofErr w:type="spellEnd"/>
      <w:r>
        <w:t xml:space="preserve"> mrbs192 puis importer toutes les tables/données</w:t>
      </w:r>
      <w:r>
        <w:br/>
        <w:t>-</w:t>
      </w:r>
      <w:r>
        <w:tab/>
      </w:r>
      <w:r w:rsidRPr="0040141F">
        <w:t>GRANT SELECT, INSERT, UPDATE, DELETE ON mrbs192.* TO '</w:t>
      </w:r>
      <w:proofErr w:type="spellStart"/>
      <w:r w:rsidRPr="0040141F">
        <w:t>mrbs</w:t>
      </w:r>
      <w:proofErr w:type="spellEnd"/>
      <w:r w:rsidRPr="0040141F">
        <w:t>-user'@'</w:t>
      </w:r>
      <w:proofErr w:type="spellStart"/>
      <w:r w:rsidRPr="0040141F">
        <w:t>localhost</w:t>
      </w:r>
      <w:proofErr w:type="spellEnd"/>
      <w:r w:rsidRPr="0040141F">
        <w:t>';</w:t>
      </w:r>
    </w:p>
    <w:p w14:paraId="58250C39" w14:textId="77777777" w:rsidR="003D09B3" w:rsidRDefault="003D09B3" w:rsidP="003F2FC8"/>
    <w:p w14:paraId="23B6F541" w14:textId="021676E3" w:rsidR="003D09B3" w:rsidRDefault="008732B0" w:rsidP="003F2FC8">
      <w:r>
        <w:t>Vérification que le service de réservation de salle est accessible. Si vous avez oublié de le faire avant, certain</w:t>
      </w:r>
      <w:r w:rsidR="0044770B">
        <w:t xml:space="preserve">s paramètres sont </w:t>
      </w:r>
      <w:r w:rsidR="00F969FD">
        <w:t xml:space="preserve">à modifier dans </w:t>
      </w:r>
      <w:r w:rsidR="006974D8">
        <w:t>le fichier de configuration</w:t>
      </w:r>
      <w:r w:rsidR="00C2317A">
        <w:t xml:space="preserve"> </w:t>
      </w:r>
      <w:proofErr w:type="spellStart"/>
      <w:r w:rsidR="00C2317A">
        <w:t>config.inc.php</w:t>
      </w:r>
      <w:proofErr w:type="spellEnd"/>
      <w:r w:rsidR="006974D8">
        <w:t>…</w:t>
      </w:r>
    </w:p>
    <w:p w14:paraId="0318B45B" w14:textId="18575572" w:rsidR="00C67F5D" w:rsidRDefault="006974D8" w:rsidP="003F2FC8">
      <w:r>
        <w:t xml:space="preserve">Quand votre serveur sera opérationnel, vous devez arriver sur la page de configuration du service de </w:t>
      </w:r>
      <w:r w:rsidR="00146692">
        <w:t>réservation. Ce n’était pas le cas lors de de l’étape 1,</w:t>
      </w:r>
      <w:r w:rsidR="00706937">
        <w:t xml:space="preserve"> vous aviez accès </w:t>
      </w:r>
      <w:r w:rsidR="000911B9">
        <w:t>aux utilisateurs</w:t>
      </w:r>
      <w:r w:rsidR="00706937">
        <w:t xml:space="preserve"> et il la visualisation des salles et des réservations.</w:t>
      </w:r>
    </w:p>
    <w:p w14:paraId="315F54B2" w14:textId="5AF3CBC9" w:rsidR="006974D8" w:rsidRDefault="00706937" w:rsidP="00706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06937">
        <w:rPr>
          <w:b/>
          <w:bCs/>
        </w:rPr>
        <w:t>Pourquoi</w:t>
      </w:r>
      <w:r w:rsidR="00146692" w:rsidRPr="00706937">
        <w:rPr>
          <w:b/>
          <w:bCs/>
        </w:rPr>
        <w:t> ?</w:t>
      </w:r>
      <w:r w:rsidR="00146692">
        <w:t xml:space="preserve"> (</w:t>
      </w:r>
      <w:proofErr w:type="gramStart"/>
      <w:r w:rsidR="00146692">
        <w:t>piste</w:t>
      </w:r>
      <w:proofErr w:type="gramEnd"/>
      <w:r w:rsidR="00146692">
        <w:t xml:space="preserve"> : allez voir ce qu’il y a </w:t>
      </w:r>
      <w:r w:rsidR="00C67F5D">
        <w:t>dans la</w:t>
      </w:r>
      <w:r w:rsidR="00146692">
        <w:t xml:space="preserve"> </w:t>
      </w:r>
      <w:proofErr w:type="spellStart"/>
      <w:r w:rsidR="00146692">
        <w:t>bdd</w:t>
      </w:r>
      <w:proofErr w:type="spellEnd"/>
      <w:r w:rsidR="00C67F5D">
        <w:t xml:space="preserve"> pour mrbs</w:t>
      </w:r>
      <w:r w:rsidR="00927578">
        <w:t>192</w:t>
      </w:r>
      <w:r w:rsidR="00C67F5D">
        <w:t xml:space="preserve"> </w:t>
      </w:r>
      <w:r w:rsidR="00927578">
        <w:t xml:space="preserve">comparé à </w:t>
      </w:r>
      <w:r w:rsidR="00C67F5D">
        <w:t>mrbs</w:t>
      </w:r>
      <w:r w:rsidR="00927578">
        <w:t>146</w:t>
      </w:r>
      <w:r w:rsidR="00C67F5D">
        <w:t>).</w:t>
      </w:r>
    </w:p>
    <w:p w14:paraId="0518B787" w14:textId="76D41877" w:rsidR="00C67F5D" w:rsidRDefault="0040141F" w:rsidP="007069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141F">
        <w:rPr>
          <w:noProof/>
        </w:rPr>
        <w:t xml:space="preserve"> </w:t>
      </w:r>
    </w:p>
    <w:p w14:paraId="71BA58B9" w14:textId="25C30707" w:rsidR="00C16F27" w:rsidRDefault="00C16F27" w:rsidP="00C16F27">
      <w:pPr>
        <w:pStyle w:val="Titre1"/>
      </w:pPr>
      <w:bookmarkStart w:id="10" w:name="_Toc129288107"/>
      <w:r>
        <w:t>Etape 4 : Migration des données entre les 2 serveurs</w:t>
      </w:r>
      <w:bookmarkEnd w:id="10"/>
    </w:p>
    <w:p w14:paraId="5E1149F6" w14:textId="77777777" w:rsidR="00376D05" w:rsidRDefault="00376D05" w:rsidP="00376D05">
      <w:pPr>
        <w:pStyle w:val="Titre2"/>
      </w:pPr>
      <w:bookmarkStart w:id="11" w:name="_Toc129288108"/>
      <w:r>
        <w:t>Migration manuelle des données (Et là c’est le drame !)</w:t>
      </w:r>
      <w:bookmarkEnd w:id="11"/>
    </w:p>
    <w:p w14:paraId="0BC04392" w14:textId="290BC8BC" w:rsidR="00376D05" w:rsidRDefault="00376D05" w:rsidP="00376D05">
      <w:r>
        <w:lastRenderedPageBreak/>
        <w:t>On voudrait bien récupérer les données du jeu d’essai fourni pour l’étape 1 (</w:t>
      </w:r>
      <w:proofErr w:type="spellStart"/>
      <w:r>
        <w:t>donnees.my.sql</w:t>
      </w:r>
      <w:proofErr w:type="spellEnd"/>
      <w:r>
        <w:t xml:space="preserve">) mais les structures des tables ont évolué entre les 2 versions de l’application rendant l’opération impossible. </w:t>
      </w:r>
    </w:p>
    <w:p w14:paraId="50ACC78E" w14:textId="57A0F59F" w:rsidR="00507281" w:rsidRDefault="00507281" w:rsidP="00746937">
      <w:r>
        <w:t>Vous pouvez essayer et constater les erreurs SQL (</w:t>
      </w:r>
      <w:r w:rsidRPr="00376D05">
        <w:rPr>
          <w:b/>
        </w:rPr>
        <w:t>copie d’écran</w:t>
      </w:r>
      <w:r>
        <w:t>)</w:t>
      </w:r>
    </w:p>
    <w:p w14:paraId="7973DDA6" w14:textId="45A01594" w:rsidR="00507281" w:rsidRDefault="00746937" w:rsidP="00C16F27">
      <w:r>
        <w:t xml:space="preserve">Pour rappel, ce script insérait des données dans les tables area, room et user. </w:t>
      </w:r>
      <w:r w:rsidR="00507281">
        <w:t>Observez les différences entre les 2 schémas de base de données </w:t>
      </w:r>
      <w:r w:rsidR="00376D05">
        <w:t xml:space="preserve">pour ces trois tables qui expliquent ces erreurs </w:t>
      </w:r>
      <w:r w:rsidR="00507281">
        <w:t>:</w:t>
      </w:r>
    </w:p>
    <w:p w14:paraId="7BFE0B5C" w14:textId="57691D17" w:rsidR="000911B9" w:rsidRPr="0055008C" w:rsidRDefault="00D21C0E" w:rsidP="0055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Faites une capture</w:t>
      </w:r>
      <w:r w:rsidR="006F2A5B">
        <w:rPr>
          <w:b/>
          <w:bCs/>
        </w:rPr>
        <w:t xml:space="preserve"> du </w:t>
      </w:r>
      <w:r w:rsidR="000911B9" w:rsidRPr="0055008C">
        <w:rPr>
          <w:b/>
          <w:bCs/>
        </w:rPr>
        <w:t xml:space="preserve">modèle </w:t>
      </w:r>
      <w:r w:rsidR="00376D05">
        <w:rPr>
          <w:b/>
          <w:bCs/>
        </w:rPr>
        <w:t>relationnel de ces 3 tables pour</w:t>
      </w:r>
      <w:r w:rsidR="006F2A5B">
        <w:rPr>
          <w:b/>
          <w:bCs/>
        </w:rPr>
        <w:t xml:space="preserve"> </w:t>
      </w:r>
      <w:r w:rsidR="00376D05">
        <w:rPr>
          <w:b/>
          <w:bCs/>
        </w:rPr>
        <w:t xml:space="preserve">chaque </w:t>
      </w:r>
      <w:r w:rsidR="000911B9" w:rsidRPr="0055008C">
        <w:rPr>
          <w:b/>
          <w:bCs/>
        </w:rPr>
        <w:t>base (avec le concepteur)</w:t>
      </w:r>
    </w:p>
    <w:p w14:paraId="09979A1B" w14:textId="2C90BA37" w:rsidR="0055008C" w:rsidRDefault="00435981" w:rsidP="0055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Mrbs-146 : </w:t>
      </w:r>
      <w:r w:rsidRPr="00435981">
        <w:drawing>
          <wp:inline distT="0" distB="0" distL="0" distR="0" wp14:anchorId="47448B53" wp14:editId="66783AC3">
            <wp:extent cx="1847850" cy="181245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9193" cy="181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55" w14:textId="7CB7D64C" w:rsidR="0055008C" w:rsidRDefault="00435981" w:rsidP="00550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Mrbs-192 :</w:t>
      </w:r>
      <w:r w:rsidRPr="00435981">
        <w:t xml:space="preserve"> </w:t>
      </w:r>
      <w:r w:rsidRPr="00435981">
        <w:drawing>
          <wp:inline distT="0" distB="0" distL="0" distR="0" wp14:anchorId="2192E300" wp14:editId="7C3D3CAF">
            <wp:extent cx="1798306" cy="26479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8426" cy="26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769C" w14:textId="77777777" w:rsidR="0077483D" w:rsidRDefault="0077483D" w:rsidP="0077483D"/>
    <w:p w14:paraId="35534224" w14:textId="77777777" w:rsidR="00C52760" w:rsidRDefault="00C52760">
      <w:pPr>
        <w:spacing w:before="100" w:after="200" w:line="276" w:lineRule="auto"/>
        <w:jc w:val="left"/>
        <w:rPr>
          <w:caps/>
          <w:spacing w:val="15"/>
        </w:rPr>
      </w:pPr>
      <w:r>
        <w:br w:type="page"/>
      </w:r>
    </w:p>
    <w:p w14:paraId="31DE15C2" w14:textId="2951771C" w:rsidR="00507281" w:rsidRDefault="00507281" w:rsidP="00507281">
      <w:pPr>
        <w:pStyle w:val="Titre2"/>
      </w:pPr>
      <w:bookmarkStart w:id="12" w:name="_Toc129288109"/>
      <w:r>
        <w:lastRenderedPageBreak/>
        <w:t>Migration manuelle des données (Et là c’est le drame !)</w:t>
      </w:r>
      <w:r w:rsidR="00C622A5">
        <w:t xml:space="preserve"> (PARTIE SLAM)</w:t>
      </w:r>
      <w:bookmarkEnd w:id="12"/>
    </w:p>
    <w:p w14:paraId="3259227A" w14:textId="2AD4950E" w:rsidR="0013349D" w:rsidRPr="0013349D" w:rsidRDefault="00BD1530" w:rsidP="0013349D">
      <w:pPr>
        <w:rPr>
          <w:i/>
        </w:rPr>
      </w:pPr>
      <w:r>
        <w:t xml:space="preserve">L’idée </w:t>
      </w:r>
      <w:r w:rsidR="00746937">
        <w:t>donc d’adapter les instructions du</w:t>
      </w:r>
      <w:r>
        <w:t xml:space="preserve"> script </w:t>
      </w:r>
      <w:proofErr w:type="spellStart"/>
      <w:r>
        <w:t>donnees.my.sql</w:t>
      </w:r>
      <w:proofErr w:type="spellEnd"/>
      <w:r>
        <w:t xml:space="preserve"> fourni pour l’ancienne version </w:t>
      </w:r>
      <w:r w:rsidR="00507281">
        <w:t xml:space="preserve">de l’application </w:t>
      </w:r>
      <w:r>
        <w:t>en l’adaptant à la nouvelle structure</w:t>
      </w:r>
      <w:r w:rsidR="00E2084B">
        <w:t>.</w:t>
      </w:r>
      <w:r w:rsidR="0013349D">
        <w:t xml:space="preserve"> </w:t>
      </w:r>
      <w:r w:rsidR="0013349D" w:rsidRPr="00C2317A">
        <w:rPr>
          <w:b/>
        </w:rPr>
        <w:t>Le script d’insertion des données dans la nouvelle table area</w:t>
      </w:r>
      <w:r w:rsidR="00674B47" w:rsidRPr="00C2317A">
        <w:rPr>
          <w:b/>
        </w:rPr>
        <w:t xml:space="preserve"> </w:t>
      </w:r>
      <w:proofErr w:type="spellStart"/>
      <w:r w:rsidR="00674B47" w:rsidRPr="00C2317A">
        <w:rPr>
          <w:b/>
        </w:rPr>
        <w:t>mrbs_area_nouvelle_version.sql</w:t>
      </w:r>
      <w:proofErr w:type="spellEnd"/>
      <w:r w:rsidR="0013349D" w:rsidRPr="00C2317A">
        <w:rPr>
          <w:b/>
        </w:rPr>
        <w:t xml:space="preserve"> vou</w:t>
      </w:r>
      <w:r w:rsidR="00C2317A" w:rsidRPr="00C2317A">
        <w:rPr>
          <w:b/>
        </w:rPr>
        <w:t>s est fourni dans les ressources, il faut l’importer dans votre base mrbs</w:t>
      </w:r>
      <w:proofErr w:type="gramStart"/>
      <w:r w:rsidR="00C2317A" w:rsidRPr="00C2317A">
        <w:rPr>
          <w:b/>
        </w:rPr>
        <w:t>2.</w:t>
      </w:r>
      <w:r w:rsidR="0013349D" w:rsidRPr="00C2317A">
        <w:rPr>
          <w:b/>
        </w:rPr>
        <w:t>.</w:t>
      </w:r>
      <w:proofErr w:type="gramEnd"/>
    </w:p>
    <w:p w14:paraId="5D9139B1" w14:textId="198352F1" w:rsidR="00746937" w:rsidRPr="0013349D" w:rsidRDefault="00746937" w:rsidP="00746937">
      <w:r>
        <w:t xml:space="preserve">Vous allez étudier comment on pourrait faire évoluer les données du script pour </w:t>
      </w:r>
      <w:r w:rsidRPr="00C2317A">
        <w:rPr>
          <w:b/>
        </w:rPr>
        <w:t xml:space="preserve">les 2 </w:t>
      </w:r>
      <w:r w:rsidR="00C2317A" w:rsidRPr="00C2317A">
        <w:rPr>
          <w:b/>
        </w:rPr>
        <w:t xml:space="preserve">autres </w:t>
      </w:r>
      <w:r w:rsidRPr="00C2317A">
        <w:rPr>
          <w:b/>
        </w:rPr>
        <w:t>tables restantes</w:t>
      </w:r>
      <w:r>
        <w:t xml:space="preserve">. Pour cela, </w:t>
      </w:r>
      <w:r w:rsidR="00C2317A">
        <w:t>vous devez</w:t>
      </w:r>
      <w:r>
        <w:t xml:space="preserve"> identifier</w:t>
      </w:r>
      <w:r w:rsidRPr="0013349D">
        <w:t xml:space="preserve"> les différences entre les tables qui existent dans les deux modèles.</w:t>
      </w:r>
    </w:p>
    <w:p w14:paraId="0CF242E0" w14:textId="77777777" w:rsidR="0013349D" w:rsidRDefault="0013349D" w:rsidP="003F2FC8"/>
    <w:p w14:paraId="4FA16099" w14:textId="230C63A8" w:rsidR="00E2084B" w:rsidRDefault="00C60BB0" w:rsidP="003F2FC8">
      <w:r>
        <w:t xml:space="preserve">Pour vous aider, créez </w:t>
      </w:r>
      <w:r w:rsidR="0013349D">
        <w:t xml:space="preserve">manuellement </w:t>
      </w:r>
      <w:r w:rsidR="001D7429">
        <w:t xml:space="preserve">sur </w:t>
      </w:r>
      <w:r w:rsidR="0013349D">
        <w:t>le nouveau site un u</w:t>
      </w:r>
      <w:r w:rsidR="001D7429">
        <w:t>tilisateur admin</w:t>
      </w:r>
      <w:r w:rsidR="008A76C6">
        <w:t xml:space="preserve"> (</w:t>
      </w:r>
      <w:r w:rsidR="001133DE">
        <w:t xml:space="preserve">nom : admin, </w:t>
      </w:r>
      <w:r w:rsidR="008A76C6">
        <w:t xml:space="preserve">mail : </w:t>
      </w:r>
      <w:hyperlink r:id="rId36" w:history="1">
        <w:r w:rsidR="0013349D" w:rsidRPr="009B0E40">
          <w:rPr>
            <w:rStyle w:val="Lienhypertexte"/>
          </w:rPr>
          <w:t>admin.mrbs@lorraine-sport.net</w:t>
        </w:r>
      </w:hyperlink>
      <w:r w:rsidR="005C6EDE">
        <w:t xml:space="preserve">, </w:t>
      </w:r>
      <w:proofErr w:type="spellStart"/>
      <w:r w:rsidR="005C6EDE">
        <w:t>mdp</w:t>
      </w:r>
      <w:proofErr w:type="spellEnd"/>
      <w:r w:rsidR="005C6EDE">
        <w:t> : admin, nom : admin)</w:t>
      </w:r>
      <w:r w:rsidR="0073746D">
        <w:t>++</w:t>
      </w:r>
    </w:p>
    <w:p w14:paraId="2D57FB40" w14:textId="1639F919" w:rsidR="0073746D" w:rsidRDefault="0073746D" w:rsidP="003F2FC8">
      <w:r w:rsidRPr="0073746D">
        <w:drawing>
          <wp:inline distT="0" distB="0" distL="0" distR="0" wp14:anchorId="35EFAD78" wp14:editId="767668C6">
            <wp:extent cx="4895850" cy="241973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919" cy="24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31DB" w14:textId="77777777" w:rsidR="00923594" w:rsidRPr="00923594" w:rsidRDefault="00923594" w:rsidP="00923594">
      <w:pPr>
        <w:rPr>
          <w:color w:val="FF0000"/>
        </w:rPr>
      </w:pPr>
      <w:r w:rsidRPr="00923594">
        <w:rPr>
          <w:color w:val="FF0000"/>
        </w:rPr>
        <w:t>INSERT INTO `</w:t>
      </w:r>
      <w:proofErr w:type="spellStart"/>
      <w:r w:rsidRPr="00923594">
        <w:rPr>
          <w:color w:val="FF0000"/>
        </w:rPr>
        <w:t>mrbs_users</w:t>
      </w:r>
      <w:proofErr w:type="spellEnd"/>
      <w:r w:rsidRPr="00923594">
        <w:rPr>
          <w:color w:val="FF0000"/>
        </w:rPr>
        <w:t>` (`id`, `</w:t>
      </w:r>
      <w:proofErr w:type="spellStart"/>
      <w:r w:rsidRPr="00923594">
        <w:rPr>
          <w:color w:val="FF0000"/>
        </w:rPr>
        <w:t>level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name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display_name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password_hash</w:t>
      </w:r>
      <w:proofErr w:type="spellEnd"/>
      <w:r w:rsidRPr="00923594">
        <w:rPr>
          <w:color w:val="FF0000"/>
        </w:rPr>
        <w:t>`, `email`, `</w:t>
      </w:r>
      <w:proofErr w:type="spellStart"/>
      <w:r w:rsidRPr="00923594">
        <w:rPr>
          <w:color w:val="FF0000"/>
        </w:rPr>
        <w:t>timestamp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last_login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reset_key_hash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reset_key_expiry</w:t>
      </w:r>
      <w:proofErr w:type="spellEnd"/>
      <w:r w:rsidRPr="00923594">
        <w:rPr>
          <w:color w:val="FF0000"/>
        </w:rPr>
        <w:t>`) VALUES</w:t>
      </w:r>
    </w:p>
    <w:p w14:paraId="3C22413E" w14:textId="5AFA525E" w:rsidR="00923594" w:rsidRPr="00923594" w:rsidRDefault="00923594" w:rsidP="00923594">
      <w:pPr>
        <w:rPr>
          <w:color w:val="FF0000"/>
        </w:rPr>
      </w:pPr>
      <w:r w:rsidRPr="00923594">
        <w:rPr>
          <w:color w:val="FF0000"/>
        </w:rPr>
        <w:t>(1, 2, 'admin', 'admin', '$2y$10$bpJmBLadLT2Qjtl64iFn3uMU/enyfZDAs7pqIOv2sdrf0MwRQTQKu', 'admin.mrbs@lorraine-sport.net', '2023-03-17 14:06:35', 1679062002, '', 0);</w:t>
      </w:r>
    </w:p>
    <w:p w14:paraId="155E8F6C" w14:textId="77777777" w:rsidR="00923594" w:rsidRDefault="00923594" w:rsidP="00923594"/>
    <w:p w14:paraId="79B50675" w14:textId="6FD152F4" w:rsidR="00252724" w:rsidRDefault="000320C0" w:rsidP="003F2FC8">
      <w:r>
        <w:t>Créez ensuite une nouvelle salle pour ce lieu (</w:t>
      </w:r>
      <w:r w:rsidR="00414B25">
        <w:t xml:space="preserve">nom : </w:t>
      </w:r>
      <w:r w:rsidR="00C2317A">
        <w:t>salle-test</w:t>
      </w:r>
      <w:r w:rsidR="00A45545">
        <w:t>, max personne : 25)</w:t>
      </w:r>
    </w:p>
    <w:p w14:paraId="4C684C75" w14:textId="23C1876A" w:rsidR="0073746D" w:rsidRDefault="0073746D" w:rsidP="003F2FC8">
      <w:r w:rsidRPr="0073746D">
        <w:drawing>
          <wp:inline distT="0" distB="0" distL="0" distR="0" wp14:anchorId="3B7DDD47" wp14:editId="4808C42F">
            <wp:extent cx="4438650" cy="177992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1116" cy="17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5FA" w14:textId="77777777" w:rsidR="00923594" w:rsidRPr="00923594" w:rsidRDefault="00923594" w:rsidP="00923594">
      <w:pPr>
        <w:rPr>
          <w:color w:val="FF0000"/>
        </w:rPr>
      </w:pPr>
      <w:r w:rsidRPr="00923594">
        <w:rPr>
          <w:color w:val="FF0000"/>
        </w:rPr>
        <w:t>INSERT INTO `</w:t>
      </w:r>
      <w:proofErr w:type="spellStart"/>
      <w:r w:rsidRPr="00923594">
        <w:rPr>
          <w:color w:val="FF0000"/>
        </w:rPr>
        <w:t>mrbs_room</w:t>
      </w:r>
      <w:proofErr w:type="spellEnd"/>
      <w:r w:rsidRPr="00923594">
        <w:rPr>
          <w:color w:val="FF0000"/>
        </w:rPr>
        <w:t>` (`id`, `</w:t>
      </w:r>
      <w:proofErr w:type="spellStart"/>
      <w:r w:rsidRPr="00923594">
        <w:rPr>
          <w:color w:val="FF0000"/>
        </w:rPr>
        <w:t>disabled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area_id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room_name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sort_key</w:t>
      </w:r>
      <w:proofErr w:type="spellEnd"/>
      <w:r w:rsidRPr="00923594">
        <w:rPr>
          <w:color w:val="FF0000"/>
        </w:rPr>
        <w:t>`, `description`, `</w:t>
      </w:r>
      <w:proofErr w:type="spellStart"/>
      <w:r w:rsidRPr="00923594">
        <w:rPr>
          <w:color w:val="FF0000"/>
        </w:rPr>
        <w:t>capacity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room_admin_email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invalid_types</w:t>
      </w:r>
      <w:proofErr w:type="spellEnd"/>
      <w:r w:rsidRPr="00923594">
        <w:rPr>
          <w:color w:val="FF0000"/>
        </w:rPr>
        <w:t>`, `</w:t>
      </w:r>
      <w:proofErr w:type="spellStart"/>
      <w:r w:rsidRPr="00923594">
        <w:rPr>
          <w:color w:val="FF0000"/>
        </w:rPr>
        <w:t>custom_html</w:t>
      </w:r>
      <w:proofErr w:type="spellEnd"/>
      <w:r w:rsidRPr="00923594">
        <w:rPr>
          <w:color w:val="FF0000"/>
        </w:rPr>
        <w:t>`) VALUES</w:t>
      </w:r>
    </w:p>
    <w:p w14:paraId="5274BDD5" w14:textId="49EB2E58" w:rsidR="00923594" w:rsidRDefault="00923594" w:rsidP="00923594">
      <w:pPr>
        <w:rPr>
          <w:color w:val="FF0000"/>
        </w:rPr>
      </w:pPr>
      <w:r w:rsidRPr="00923594">
        <w:rPr>
          <w:color w:val="FF0000"/>
        </w:rPr>
        <w:lastRenderedPageBreak/>
        <w:t xml:space="preserve">(1, 0, 1, 'salle-test', 'salle-test', 'Ceci n\'est </w:t>
      </w:r>
      <w:proofErr w:type="spellStart"/>
      <w:r w:rsidRPr="00923594">
        <w:rPr>
          <w:color w:val="FF0000"/>
        </w:rPr>
        <w:t>qu</w:t>
      </w:r>
      <w:proofErr w:type="spellEnd"/>
      <w:r w:rsidRPr="00923594">
        <w:rPr>
          <w:color w:val="FF0000"/>
        </w:rPr>
        <w:t>\'un test', 25, 'admin.mrbs@lorraine-sport.net', NULL, NULL);</w:t>
      </w:r>
    </w:p>
    <w:p w14:paraId="3B790168" w14:textId="207209AD" w:rsidR="006F2A5B" w:rsidRDefault="00F53E97" w:rsidP="003F2FC8">
      <w:r>
        <w:t xml:space="preserve">Faites un export des données des </w:t>
      </w:r>
      <w:r w:rsidR="0013349D">
        <w:t>2</w:t>
      </w:r>
      <w:r>
        <w:t xml:space="preserve"> tables </w:t>
      </w:r>
      <w:proofErr w:type="spellStart"/>
      <w:r w:rsidR="00C0191F">
        <w:t>mrbs_room</w:t>
      </w:r>
      <w:proofErr w:type="spellEnd"/>
      <w:r w:rsidR="00C0191F">
        <w:t xml:space="preserve"> et </w:t>
      </w:r>
      <w:proofErr w:type="spellStart"/>
      <w:r w:rsidR="00C0191F">
        <w:t>mrbs_users</w:t>
      </w:r>
      <w:proofErr w:type="spellEnd"/>
      <w:r w:rsidR="00C0191F">
        <w:t xml:space="preserve"> </w:t>
      </w:r>
      <w:r w:rsidR="00C2317A">
        <w:t>pour</w:t>
      </w:r>
      <w:r w:rsidR="003D1006">
        <w:t xml:space="preserve"> voir les instructions SQL </w:t>
      </w:r>
      <w:r w:rsidR="00C10C7E">
        <w:t xml:space="preserve">INSERT </w:t>
      </w:r>
      <w:r w:rsidR="003D1006">
        <w:t>générées</w:t>
      </w:r>
      <w:r w:rsidR="00C2317A">
        <w:t xml:space="preserve"> et les comparer à celles du script </w:t>
      </w:r>
      <w:proofErr w:type="spellStart"/>
      <w:r w:rsidR="00C2317A">
        <w:t>donnees.my.sql</w:t>
      </w:r>
      <w:proofErr w:type="spellEnd"/>
      <w:r w:rsidR="00C2317A">
        <w:t xml:space="preserve">. </w:t>
      </w:r>
    </w:p>
    <w:p w14:paraId="685936F3" w14:textId="561D382B" w:rsidR="0077483D" w:rsidRDefault="0077483D">
      <w:pPr>
        <w:spacing w:before="100" w:after="200" w:line="276" w:lineRule="auto"/>
        <w:jc w:val="left"/>
      </w:pPr>
    </w:p>
    <w:p w14:paraId="0E782C8C" w14:textId="65221A56" w:rsidR="0013349D" w:rsidRDefault="006111AA" w:rsidP="003F2FC8">
      <w:r>
        <w:t xml:space="preserve">En confrontant ces </w:t>
      </w:r>
      <w:r w:rsidR="00C2317A">
        <w:t xml:space="preserve">deux versions des </w:t>
      </w:r>
      <w:r w:rsidR="00D46881">
        <w:t>requêtes</w:t>
      </w:r>
      <w:r>
        <w:t xml:space="preserve"> </w:t>
      </w:r>
      <w:r w:rsidR="00C2317A">
        <w:t>(et avec la structure des nouvelles tables)</w:t>
      </w:r>
      <w:r>
        <w:t xml:space="preserve">, vous devriez maintenant </w:t>
      </w:r>
      <w:r w:rsidR="00C2317A">
        <w:t xml:space="preserve">pouvoir </w:t>
      </w:r>
      <w:r>
        <w:t>réécrire le</w:t>
      </w:r>
      <w:r w:rsidR="0013349D">
        <w:t>s instructions pour créer quelques utilisateurs et les salles de l’ancien jeu de données (partagez-vous le travail).</w:t>
      </w:r>
      <w:r w:rsidR="00C2317A">
        <w:t xml:space="preserve"> Exécutez vos instructions pour les valider.</w:t>
      </w:r>
    </w:p>
    <w:p w14:paraId="7F7F4D4D" w14:textId="2485AF72" w:rsidR="0013349D" w:rsidRDefault="0013349D" w:rsidP="0013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966A0B">
        <w:rPr>
          <w:b/>
          <w:bCs/>
        </w:rPr>
        <w:t>Instructions</w:t>
      </w:r>
      <w:r>
        <w:rPr>
          <w:b/>
          <w:bCs/>
        </w:rPr>
        <w:t xml:space="preserve"> SQL</w:t>
      </w:r>
      <w:r w:rsidRPr="00966A0B">
        <w:rPr>
          <w:b/>
          <w:bCs/>
        </w:rPr>
        <w:t> :</w:t>
      </w:r>
    </w:p>
    <w:p w14:paraId="51AE2E44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INSERT INTO `</w:t>
      </w:r>
      <w:proofErr w:type="spellStart"/>
      <w:r w:rsidRPr="008D3FE3">
        <w:rPr>
          <w:b/>
          <w:bCs/>
        </w:rPr>
        <w:t>mrbs_users</w:t>
      </w:r>
      <w:proofErr w:type="spellEnd"/>
      <w:r w:rsidRPr="008D3FE3">
        <w:rPr>
          <w:b/>
          <w:bCs/>
        </w:rPr>
        <w:t>` (`id`, `</w:t>
      </w:r>
      <w:proofErr w:type="spellStart"/>
      <w:r w:rsidRPr="008D3FE3">
        <w:rPr>
          <w:b/>
          <w:bCs/>
        </w:rPr>
        <w:t>level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name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display_name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password_hash</w:t>
      </w:r>
      <w:proofErr w:type="spellEnd"/>
      <w:r w:rsidRPr="008D3FE3">
        <w:rPr>
          <w:b/>
          <w:bCs/>
        </w:rPr>
        <w:t>`, `email`, `</w:t>
      </w:r>
      <w:proofErr w:type="spellStart"/>
      <w:r w:rsidRPr="008D3FE3">
        <w:rPr>
          <w:b/>
          <w:bCs/>
        </w:rPr>
        <w:t>timestamp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last_login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reset_key_hash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reset_key_expiry</w:t>
      </w:r>
      <w:proofErr w:type="spellEnd"/>
      <w:r w:rsidRPr="008D3FE3">
        <w:rPr>
          <w:b/>
          <w:bCs/>
        </w:rPr>
        <w:t>`) VALUES</w:t>
      </w:r>
    </w:p>
    <w:p w14:paraId="2231B6C4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(2, 0, '</w:t>
      </w:r>
      <w:proofErr w:type="spellStart"/>
      <w:r w:rsidRPr="008D3FE3">
        <w:rPr>
          <w:b/>
          <w:bCs/>
        </w:rPr>
        <w:t>cheminl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cheminl</w:t>
      </w:r>
      <w:proofErr w:type="spellEnd"/>
      <w:r w:rsidRPr="008D3FE3">
        <w:rPr>
          <w:b/>
          <w:bCs/>
        </w:rPr>
        <w:t xml:space="preserve">', 'b89f7a5ff3e3a225d572dac38b2a67f7', 'chemin.lorette@lorraine-sport.net',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683D4715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 xml:space="preserve"> (3, 0, '</w:t>
      </w:r>
      <w:proofErr w:type="spellStart"/>
      <w:r w:rsidRPr="008D3FE3">
        <w:rPr>
          <w:b/>
          <w:bCs/>
        </w:rPr>
        <w:t>fortetp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fortetp</w:t>
      </w:r>
      <w:proofErr w:type="spellEnd"/>
      <w:r w:rsidRPr="008D3FE3">
        <w:rPr>
          <w:b/>
          <w:bCs/>
        </w:rPr>
        <w:t xml:space="preserve">', 'b89f7a5ff3e3a225d572dac38b2a67f7', 'fortet.patrick@lorraine-sport.net',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11DCCE38" w14:textId="5FAED800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(4, 0, '</w:t>
      </w:r>
      <w:proofErr w:type="spellStart"/>
      <w:r w:rsidRPr="008D3FE3">
        <w:rPr>
          <w:b/>
          <w:bCs/>
        </w:rPr>
        <w:t>dreauv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dreauv</w:t>
      </w:r>
      <w:proofErr w:type="spellEnd"/>
      <w:r w:rsidRPr="008D3FE3">
        <w:rPr>
          <w:b/>
          <w:bCs/>
        </w:rPr>
        <w:t>', 'b89f7a5ff3e3a225d572dac38b2a67f7', 'dreau.valerie@lorraine-sport.net</w:t>
      </w:r>
      <w:r>
        <w:rPr>
          <w:b/>
          <w:bCs/>
        </w:rPr>
        <w:t xml:space="preserve">’, </w:t>
      </w:r>
      <w:proofErr w:type="spellStart"/>
      <w:r>
        <w:rPr>
          <w:b/>
          <w:bCs/>
        </w:rPr>
        <w:t>null</w:t>
      </w:r>
      <w:proofErr w:type="spellEnd"/>
      <w:r>
        <w:rPr>
          <w:b/>
          <w:bCs/>
        </w:rPr>
        <w:t>, 0, '',0</w:t>
      </w:r>
      <w:r w:rsidRPr="008D3FE3">
        <w:rPr>
          <w:b/>
          <w:bCs/>
        </w:rPr>
        <w:t>),</w:t>
      </w:r>
    </w:p>
    <w:p w14:paraId="5EDFE8CC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(5, 2, '</w:t>
      </w:r>
      <w:proofErr w:type="spellStart"/>
      <w:r w:rsidRPr="008D3FE3">
        <w:rPr>
          <w:b/>
          <w:bCs/>
        </w:rPr>
        <w:t>antoineq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antoineq</w:t>
      </w:r>
      <w:proofErr w:type="spellEnd"/>
      <w:proofErr w:type="gramStart"/>
      <w:r w:rsidRPr="008D3FE3">
        <w:rPr>
          <w:b/>
          <w:bCs/>
        </w:rPr>
        <w:t>',  '</w:t>
      </w:r>
      <w:proofErr w:type="gramEnd"/>
      <w:r w:rsidRPr="008D3FE3">
        <w:rPr>
          <w:b/>
          <w:bCs/>
        </w:rPr>
        <w:t xml:space="preserve">21232f297a57a5a743894a0e4a801fc3', 'antoine.quentin@lorraine-sport.net',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4EF2CBA0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(6, 2, '</w:t>
      </w:r>
      <w:proofErr w:type="spellStart"/>
      <w:r w:rsidRPr="008D3FE3">
        <w:rPr>
          <w:b/>
          <w:bCs/>
        </w:rPr>
        <w:t>aubinv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aubinv</w:t>
      </w:r>
      <w:proofErr w:type="spellEnd"/>
      <w:r w:rsidRPr="008D3FE3">
        <w:rPr>
          <w:b/>
          <w:bCs/>
        </w:rPr>
        <w:t xml:space="preserve">', '21232f297a57a5a743894a0e4a801fc3', 'aubin.veronique@lorraine-sport.net',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537A9A15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(7, 2, '</w:t>
      </w:r>
      <w:proofErr w:type="spellStart"/>
      <w:r w:rsidRPr="008D3FE3">
        <w:rPr>
          <w:b/>
          <w:bCs/>
        </w:rPr>
        <w:t>ackermanns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ackermanns</w:t>
      </w:r>
      <w:proofErr w:type="spellEnd"/>
      <w:proofErr w:type="gramStart"/>
      <w:r w:rsidRPr="008D3FE3">
        <w:rPr>
          <w:b/>
          <w:bCs/>
        </w:rPr>
        <w:t>',  '</w:t>
      </w:r>
      <w:proofErr w:type="gramEnd"/>
      <w:r w:rsidRPr="008D3FE3">
        <w:rPr>
          <w:b/>
          <w:bCs/>
        </w:rPr>
        <w:t xml:space="preserve">21232f297a57a5a743894a0e4a801fc3', 'ackermann.solange@lorraine-sport.net',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2175F31E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(8, 1, '</w:t>
      </w:r>
      <w:proofErr w:type="spellStart"/>
      <w:r w:rsidRPr="008D3FE3">
        <w:rPr>
          <w:b/>
          <w:bCs/>
        </w:rPr>
        <w:t>guesdonm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guesdonm</w:t>
      </w:r>
      <w:proofErr w:type="spellEnd"/>
      <w:r w:rsidRPr="008D3FE3">
        <w:rPr>
          <w:b/>
          <w:bCs/>
        </w:rPr>
        <w:t xml:space="preserve">', 'b89f7a5ff3e3a225d572dac38b2a67f7', 'guesdon.martin@lorraine-sport.net',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'',0),</w:t>
      </w:r>
    </w:p>
    <w:p w14:paraId="37A85EF6" w14:textId="28AE6CC9" w:rsid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(9, 1, '</w:t>
      </w:r>
      <w:proofErr w:type="spellStart"/>
      <w:r w:rsidRPr="008D3FE3">
        <w:rPr>
          <w:b/>
          <w:bCs/>
        </w:rPr>
        <w:t>grenierf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grenierf</w:t>
      </w:r>
      <w:proofErr w:type="spellEnd"/>
      <w:proofErr w:type="gramStart"/>
      <w:r w:rsidRPr="008D3FE3">
        <w:rPr>
          <w:b/>
          <w:bCs/>
        </w:rPr>
        <w:t>',  '</w:t>
      </w:r>
      <w:proofErr w:type="gramEnd"/>
      <w:r w:rsidRPr="008D3FE3">
        <w:rPr>
          <w:b/>
          <w:bCs/>
        </w:rPr>
        <w:t xml:space="preserve">b89f7a5ff3e3a225d572dac38b2a67f7', 'grenier.francoise@lorraine-sport.net', </w:t>
      </w:r>
      <w:proofErr w:type="spellStart"/>
      <w:r w:rsidRPr="008D3FE3">
        <w:rPr>
          <w:b/>
          <w:bCs/>
        </w:rPr>
        <w:t>null</w:t>
      </w:r>
      <w:proofErr w:type="spellEnd"/>
      <w:r w:rsidRPr="008D3FE3">
        <w:rPr>
          <w:b/>
          <w:bCs/>
        </w:rPr>
        <w:t>, 0, '',0)</w:t>
      </w:r>
    </w:p>
    <w:p w14:paraId="46903528" w14:textId="2322D2C9" w:rsid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</w:p>
    <w:p w14:paraId="2E67C2E1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INSERT INTO `</w:t>
      </w:r>
      <w:proofErr w:type="spellStart"/>
      <w:r w:rsidRPr="008D3FE3">
        <w:rPr>
          <w:b/>
          <w:bCs/>
        </w:rPr>
        <w:t>mrbs_room</w:t>
      </w:r>
      <w:proofErr w:type="spellEnd"/>
      <w:r w:rsidRPr="008D3FE3">
        <w:rPr>
          <w:b/>
          <w:bCs/>
        </w:rPr>
        <w:t>` (`id`, `</w:t>
      </w:r>
      <w:proofErr w:type="spellStart"/>
      <w:r w:rsidRPr="008D3FE3">
        <w:rPr>
          <w:b/>
          <w:bCs/>
        </w:rPr>
        <w:t>disabled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area_id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room_name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sort_key</w:t>
      </w:r>
      <w:proofErr w:type="spellEnd"/>
      <w:r w:rsidRPr="008D3FE3">
        <w:rPr>
          <w:b/>
          <w:bCs/>
        </w:rPr>
        <w:t>`, `description`, `</w:t>
      </w:r>
      <w:proofErr w:type="spellStart"/>
      <w:r w:rsidRPr="008D3FE3">
        <w:rPr>
          <w:b/>
          <w:bCs/>
        </w:rPr>
        <w:t>capacity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room_admin_email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invalid_types</w:t>
      </w:r>
      <w:proofErr w:type="spellEnd"/>
      <w:r w:rsidRPr="008D3FE3">
        <w:rPr>
          <w:b/>
          <w:bCs/>
        </w:rPr>
        <w:t>`, `</w:t>
      </w:r>
      <w:proofErr w:type="spellStart"/>
      <w:r w:rsidRPr="008D3FE3">
        <w:rPr>
          <w:b/>
          <w:bCs/>
        </w:rPr>
        <w:t>custom_html</w:t>
      </w:r>
      <w:proofErr w:type="spellEnd"/>
      <w:r w:rsidRPr="008D3FE3">
        <w:rPr>
          <w:b/>
          <w:bCs/>
        </w:rPr>
        <w:t>`) VALUES</w:t>
      </w:r>
    </w:p>
    <w:p w14:paraId="5DABF0FA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(2, 0, 2, 'Corbin', 'Corbin', '', 15, '', NULL, NULL),</w:t>
      </w:r>
    </w:p>
    <w:p w14:paraId="28488C5A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(3, 0, 2, 'Baccarat', 'Baccarat', '', 20, '', NULL, NULL),</w:t>
      </w:r>
    </w:p>
    <w:p w14:paraId="023D10E5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(4, 0, 2, 'Longwy', 'Longwy', '', 12, '', NULL, NULL),</w:t>
      </w:r>
    </w:p>
    <w:p w14:paraId="7BBDDD81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(5, 0, 1, 'Multimédia', 'Multimédia', '', 25, '', NULL, NULL),</w:t>
      </w:r>
    </w:p>
    <w:p w14:paraId="3DE7A689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(6, 0, 3, 'Amphithéâtre', 'Amphithéâtre', '', 200, '', NULL, NULL),</w:t>
      </w:r>
    </w:p>
    <w:p w14:paraId="7AECAC4F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(7, 0, 2, 'Lamour', 'Lamour', '', 30, '', NULL, NULL),</w:t>
      </w:r>
    </w:p>
    <w:p w14:paraId="649B4B08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(8, 0, 2, '</w:t>
      </w:r>
      <w:proofErr w:type="spellStart"/>
      <w:r w:rsidRPr="008D3FE3">
        <w:rPr>
          <w:b/>
          <w:bCs/>
        </w:rPr>
        <w:t>Grüber</w:t>
      </w:r>
      <w:proofErr w:type="spellEnd"/>
      <w:r w:rsidRPr="008D3FE3">
        <w:rPr>
          <w:b/>
          <w:bCs/>
        </w:rPr>
        <w:t>', '</w:t>
      </w:r>
      <w:proofErr w:type="spellStart"/>
      <w:r w:rsidRPr="008D3FE3">
        <w:rPr>
          <w:b/>
          <w:bCs/>
        </w:rPr>
        <w:t>Grüber</w:t>
      </w:r>
      <w:proofErr w:type="spellEnd"/>
      <w:r w:rsidRPr="008D3FE3">
        <w:rPr>
          <w:b/>
          <w:bCs/>
        </w:rPr>
        <w:t>', '', 15, '', NULL, NULL),</w:t>
      </w:r>
    </w:p>
    <w:p w14:paraId="349A6752" w14:textId="77777777" w:rsidR="008D3FE3" w:rsidRPr="008D3FE3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t>(9, 0, 2, 'Majorelle', 'Majorelle', '', 40, '', NULL, NULL),</w:t>
      </w:r>
    </w:p>
    <w:p w14:paraId="09FD27AA" w14:textId="227A8078" w:rsidR="008D3FE3" w:rsidRPr="00966A0B" w:rsidRDefault="008D3FE3" w:rsidP="008D3F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8D3FE3">
        <w:rPr>
          <w:b/>
          <w:bCs/>
        </w:rPr>
        <w:lastRenderedPageBreak/>
        <w:t>(10, 0, 2, 'Daum', 'Daum', '', 15, '', NULL, NULL)</w:t>
      </w:r>
    </w:p>
    <w:p w14:paraId="61E14018" w14:textId="77777777" w:rsidR="0077483D" w:rsidRDefault="0077483D" w:rsidP="003F2FC8"/>
    <w:p w14:paraId="06A231A9" w14:textId="419DE830" w:rsidR="00B60F38" w:rsidRDefault="00F7329D" w:rsidP="003F2FC8">
      <w:r>
        <w:t xml:space="preserve">Si vous n’avez pas rencontré d’erreurs, vous devriez maintenant avoir une version fonctionnelle du serveur </w:t>
      </w:r>
      <w:r w:rsidR="00B60F38">
        <w:t xml:space="preserve">de réservation de salle avec </w:t>
      </w:r>
      <w:r w:rsidR="0013349D">
        <w:t xml:space="preserve">une partie de </w:t>
      </w:r>
      <w:r w:rsidR="00B60F38">
        <w:t>l’ancien jeu d’essai !</w:t>
      </w:r>
      <w:r w:rsidR="0013349D">
        <w:t xml:space="preserve"> Cependant cette stratégie est fastidieuse !!!</w:t>
      </w:r>
    </w:p>
    <w:p w14:paraId="7D2B4406" w14:textId="176226AB" w:rsidR="00835801" w:rsidRDefault="00835801" w:rsidP="00507281">
      <w:pPr>
        <w:rPr>
          <w:b/>
          <w:bCs/>
        </w:rPr>
      </w:pPr>
      <w:r w:rsidRPr="00507281">
        <w:rPr>
          <w:b/>
          <w:bCs/>
        </w:rPr>
        <w:t>Indiquez dans votre rapport la stratégie utilisée pour adapter</w:t>
      </w:r>
      <w:r w:rsidR="0067618D" w:rsidRPr="00507281">
        <w:rPr>
          <w:b/>
          <w:bCs/>
        </w:rPr>
        <w:t xml:space="preserve"> les données au nouveau modèle.</w:t>
      </w:r>
    </w:p>
    <w:p w14:paraId="2B723455" w14:textId="0C7EB448" w:rsidR="0077483D" w:rsidRPr="00430EF5" w:rsidRDefault="008D3FE3" w:rsidP="00507281">
      <w:pPr>
        <w:rPr>
          <w:b/>
          <w:bCs/>
          <w:color w:val="FF0000"/>
        </w:rPr>
      </w:pPr>
      <w:r w:rsidRPr="00430EF5">
        <w:rPr>
          <w:b/>
          <w:bCs/>
          <w:color w:val="FF0000"/>
        </w:rPr>
        <w:t>Pour adapter les données au nouveau modèle, j’ai ajouté depuis le site des utilisateurs et des salles pour voir le code utilisé</w:t>
      </w:r>
      <w:r w:rsidR="00430EF5" w:rsidRPr="00430EF5">
        <w:rPr>
          <w:b/>
          <w:bCs/>
          <w:color w:val="FF0000"/>
        </w:rPr>
        <w:t xml:space="preserve"> puis j’ai ajouté certaines données</w:t>
      </w:r>
    </w:p>
    <w:p w14:paraId="71735B86" w14:textId="16358CB1" w:rsidR="00507281" w:rsidRDefault="00507281" w:rsidP="00507281">
      <w:pPr>
        <w:pStyle w:val="Titre2"/>
      </w:pPr>
      <w:bookmarkStart w:id="13" w:name="_Toc129288110"/>
      <w:r w:rsidRPr="00507281">
        <w:t>Migration automatique</w:t>
      </w:r>
      <w:bookmarkEnd w:id="13"/>
    </w:p>
    <w:p w14:paraId="676BC7D7" w14:textId="7F981B7D" w:rsidR="00507281" w:rsidRDefault="00507281" w:rsidP="00507281">
      <w:r>
        <w:t>L’</w:t>
      </w:r>
      <w:r w:rsidR="00C2317A">
        <w:t xml:space="preserve">application </w:t>
      </w:r>
      <w:proofErr w:type="spellStart"/>
      <w:r w:rsidR="00C2317A">
        <w:t>mrbs</w:t>
      </w:r>
      <w:proofErr w:type="spellEnd"/>
      <w:r w:rsidR="00C2317A">
        <w:t xml:space="preserve"> prévoit</w:t>
      </w:r>
      <w:r>
        <w:t xml:space="preserve"> une migration automatique des tables entre les versions, à partir de la version 1.2.x.</w:t>
      </w:r>
    </w:p>
    <w:p w14:paraId="36718EAD" w14:textId="36DCFA59" w:rsidR="00507281" w:rsidRDefault="00507281" w:rsidP="00507281">
      <w:r>
        <w:t xml:space="preserve">Modifiez le fichier de configuration </w:t>
      </w:r>
      <w:proofErr w:type="spellStart"/>
      <w:r w:rsidR="00376D05">
        <w:t>config.inc.php</w:t>
      </w:r>
      <w:proofErr w:type="spellEnd"/>
      <w:r w:rsidR="00376D05">
        <w:t xml:space="preserve"> </w:t>
      </w:r>
      <w:r w:rsidR="00C2317A">
        <w:t xml:space="preserve">de votre site mrbs2 </w:t>
      </w:r>
      <w:r w:rsidR="00376D05">
        <w:t xml:space="preserve">pour lier l’application à l’ancienne base de données </w:t>
      </w:r>
      <w:proofErr w:type="spellStart"/>
      <w:r w:rsidR="00376D05">
        <w:t>mrbs</w:t>
      </w:r>
      <w:proofErr w:type="spellEnd"/>
      <w:r w:rsidR="00C2317A">
        <w:t xml:space="preserve"> (qui contenait donc l’ensemble des anciennes données du script </w:t>
      </w:r>
      <w:proofErr w:type="spellStart"/>
      <w:r w:rsidR="00C2317A">
        <w:t>donnees.my.sql</w:t>
      </w:r>
      <w:proofErr w:type="spellEnd"/>
      <w:r w:rsidR="00C2317A">
        <w:t>)</w:t>
      </w:r>
      <w:r w:rsidR="00376D05">
        <w:t>.</w:t>
      </w:r>
    </w:p>
    <w:p w14:paraId="10C20EE7" w14:textId="4F0E0BAD" w:rsidR="00C52760" w:rsidRDefault="00376D05" w:rsidP="00507281">
      <w:r>
        <w:t xml:space="preserve">Allez sur le site </w:t>
      </w:r>
      <w:r w:rsidR="00C2317A">
        <w:t xml:space="preserve">qui va constater que votre base nécessite une mise à jour </w:t>
      </w:r>
      <w:r>
        <w:t xml:space="preserve">et renseignez les données d’un utilisateur ayant les droits sur la base de données </w:t>
      </w:r>
      <w:proofErr w:type="spellStart"/>
      <w:r>
        <w:t>mrbs</w:t>
      </w:r>
      <w:proofErr w:type="spellEnd"/>
      <w:r>
        <w:t xml:space="preserve"> pour permettre la migration (votre utilisateur </w:t>
      </w:r>
      <w:proofErr w:type="spellStart"/>
      <w:r>
        <w:t>mrbs</w:t>
      </w:r>
      <w:proofErr w:type="spellEnd"/>
      <w:r>
        <w:t xml:space="preserve"> fera l’affaire).</w:t>
      </w:r>
    </w:p>
    <w:p w14:paraId="68E2D9FD" w14:textId="4606BDC4" w:rsidR="00C52760" w:rsidRDefault="00C52760">
      <w:pPr>
        <w:spacing w:before="100" w:after="200" w:line="276" w:lineRule="auto"/>
        <w:jc w:val="left"/>
      </w:pPr>
    </w:p>
    <w:p w14:paraId="54FE24AB" w14:textId="7BF5DB90" w:rsidR="00376D05" w:rsidRPr="00966A0B" w:rsidRDefault="00376D05" w:rsidP="00376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Qu’est-ce que le site vous affiche une fois les migrations effectuées</w:t>
      </w:r>
      <w:r w:rsidRPr="00966A0B">
        <w:rPr>
          <w:b/>
          <w:bCs/>
        </w:rPr>
        <w:t> :</w:t>
      </w:r>
    </w:p>
    <w:p w14:paraId="34D18E7C" w14:textId="1E234666" w:rsidR="00376D05" w:rsidRDefault="00430EF5" w:rsidP="00376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0EF5">
        <w:drawing>
          <wp:inline distT="0" distB="0" distL="0" distR="0" wp14:anchorId="7494F83A" wp14:editId="1203BC3D">
            <wp:extent cx="1981477" cy="161948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6D87" w14:textId="39718E31" w:rsidR="00430EF5" w:rsidRDefault="00430EF5" w:rsidP="00376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0EF5">
        <w:drawing>
          <wp:inline distT="0" distB="0" distL="0" distR="0" wp14:anchorId="5468C76A" wp14:editId="52B710A3">
            <wp:extent cx="4877481" cy="118126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8642" w14:textId="60EA543E" w:rsidR="00376D05" w:rsidRDefault="00430EF5" w:rsidP="00376D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0EF5">
        <w:drawing>
          <wp:inline distT="0" distB="0" distL="0" distR="0" wp14:anchorId="6816152A" wp14:editId="3236CF9D">
            <wp:extent cx="3772426" cy="133368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2D3" w14:textId="77777777" w:rsidR="00376D05" w:rsidRDefault="00376D05" w:rsidP="00376D05"/>
    <w:p w14:paraId="41999F7E" w14:textId="72E7F808" w:rsidR="00376D05" w:rsidRDefault="00376D05" w:rsidP="00507281">
      <w:r>
        <w:t xml:space="preserve">Constatez dans </w:t>
      </w:r>
      <w:proofErr w:type="spellStart"/>
      <w:r>
        <w:t>phpmyadmin</w:t>
      </w:r>
      <w:proofErr w:type="spellEnd"/>
      <w:r>
        <w:t xml:space="preserve"> l’évolution de la structure de la base de données </w:t>
      </w:r>
      <w:proofErr w:type="spellStart"/>
      <w:r>
        <w:t>mrbs</w:t>
      </w:r>
      <w:proofErr w:type="spellEnd"/>
      <w:r w:rsidR="00C622A5">
        <w:t xml:space="preserve"> qui doit maintenant être identique à mrbs2.</w:t>
      </w:r>
      <w:r w:rsidR="00430EF5">
        <w:t xml:space="preserve">  </w:t>
      </w:r>
    </w:p>
    <w:p w14:paraId="482341BE" w14:textId="5C1BA396" w:rsidR="00430EF5" w:rsidRDefault="00430EF5" w:rsidP="00507281">
      <w:r w:rsidRPr="00430EF5">
        <w:lastRenderedPageBreak/>
        <w:drawing>
          <wp:inline distT="0" distB="0" distL="0" distR="0" wp14:anchorId="2B5F967F" wp14:editId="4D1A9210">
            <wp:extent cx="1419225" cy="2893985"/>
            <wp:effectExtent l="0" t="0" r="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2521" cy="29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571F" w14:textId="7E261FB5" w:rsidR="00376D05" w:rsidRDefault="00376D05" w:rsidP="00507281">
      <w:r>
        <w:t xml:space="preserve">Vérifiez </w:t>
      </w:r>
      <w:r w:rsidR="00C622A5">
        <w:t xml:space="preserve">en utilisant </w:t>
      </w:r>
      <w:r>
        <w:t xml:space="preserve">l’application </w:t>
      </w:r>
      <w:r w:rsidR="00C622A5">
        <w:t xml:space="preserve">qu’on a bien </w:t>
      </w:r>
      <w:r>
        <w:t xml:space="preserve">récupéré les domaines, </w:t>
      </w:r>
      <w:r w:rsidR="00C622A5">
        <w:t xml:space="preserve">les </w:t>
      </w:r>
      <w:r>
        <w:t>salles et</w:t>
      </w:r>
      <w:r w:rsidR="00C622A5">
        <w:t xml:space="preserve"> les</w:t>
      </w:r>
      <w:r>
        <w:t xml:space="preserve"> utilisateurs</w:t>
      </w:r>
      <w:r w:rsidR="00C622A5">
        <w:t xml:space="preserve"> de l’ancienne application</w:t>
      </w:r>
      <w:r w:rsidR="00430EF5">
        <w:t xml:space="preserve">. </w:t>
      </w:r>
    </w:p>
    <w:p w14:paraId="7E76CFA4" w14:textId="61B73AEC" w:rsidR="0077483D" w:rsidRDefault="00430EF5">
      <w:pPr>
        <w:spacing w:before="100" w:after="200" w:line="276" w:lineRule="auto"/>
        <w:jc w:val="left"/>
        <w:rPr>
          <w:caps/>
          <w:spacing w:val="15"/>
        </w:rPr>
      </w:pPr>
      <w:r>
        <w:rPr>
          <w:caps/>
          <w:spacing w:val="15"/>
        </w:rPr>
        <w:t>Il y a bien les mêmes salles ET LES BONS UTILISATEURS</w:t>
      </w:r>
    </w:p>
    <w:p w14:paraId="2EC286E9" w14:textId="07BAF868" w:rsidR="00430EF5" w:rsidRDefault="00430EF5">
      <w:pPr>
        <w:spacing w:before="100" w:after="200" w:line="276" w:lineRule="auto"/>
        <w:jc w:val="left"/>
        <w:rPr>
          <w:caps/>
          <w:spacing w:val="15"/>
        </w:rPr>
      </w:pPr>
      <w:r w:rsidRPr="00430EF5">
        <w:rPr>
          <w:caps/>
          <w:spacing w:val="15"/>
        </w:rPr>
        <w:drawing>
          <wp:inline distT="0" distB="0" distL="0" distR="0" wp14:anchorId="10526392" wp14:editId="43C29D1F">
            <wp:extent cx="1991003" cy="1343212"/>
            <wp:effectExtent l="0" t="0" r="952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61B5" w14:textId="27300F0A" w:rsidR="00430EF5" w:rsidRDefault="00430EF5">
      <w:pPr>
        <w:spacing w:before="100" w:after="200" w:line="276" w:lineRule="auto"/>
        <w:jc w:val="left"/>
        <w:rPr>
          <w:caps/>
          <w:spacing w:val="15"/>
        </w:rPr>
      </w:pPr>
      <w:r w:rsidRPr="00430EF5">
        <w:rPr>
          <w:caps/>
          <w:spacing w:val="15"/>
        </w:rPr>
        <w:drawing>
          <wp:inline distT="0" distB="0" distL="0" distR="0" wp14:anchorId="79BDAFFF" wp14:editId="6266BB31">
            <wp:extent cx="3762375" cy="272800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6502" cy="27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6C47" w14:textId="29E2D7A0" w:rsidR="0013349D" w:rsidRDefault="0013349D" w:rsidP="004F1643">
      <w:pPr>
        <w:pStyle w:val="Titre2"/>
      </w:pPr>
      <w:bookmarkStart w:id="14" w:name="_Toc129288111"/>
      <w:r>
        <w:t>Observation des fichiers php de migrat</w:t>
      </w:r>
      <w:r w:rsidR="009C0021">
        <w:t>i</w:t>
      </w:r>
      <w:r>
        <w:t>on</w:t>
      </w:r>
      <w:r w:rsidR="00C622A5">
        <w:t xml:space="preserve"> (partie SLAM)</w:t>
      </w:r>
      <w:bookmarkEnd w:id="14"/>
    </w:p>
    <w:p w14:paraId="346BEC60" w14:textId="7C94726D" w:rsidR="00D00834" w:rsidRPr="00C95E4A" w:rsidRDefault="00D00834" w:rsidP="0013349D">
      <w:r w:rsidRPr="00C95E4A">
        <w:t xml:space="preserve">L’application </w:t>
      </w:r>
      <w:r w:rsidR="006428A2" w:rsidRPr="00C95E4A">
        <w:t xml:space="preserve">a pu faire évoluer la </w:t>
      </w:r>
      <w:proofErr w:type="spellStart"/>
      <w:r w:rsidR="006428A2" w:rsidRPr="00C95E4A">
        <w:t>bdd</w:t>
      </w:r>
      <w:proofErr w:type="spellEnd"/>
      <w:r w:rsidR="006428A2" w:rsidRPr="00C95E4A">
        <w:t xml:space="preserve"> en opérant un ensemble de modifications SQL</w:t>
      </w:r>
      <w:r w:rsidR="00BC70BF" w:rsidRPr="00C95E4A">
        <w:t xml:space="preserve"> depuis le code </w:t>
      </w:r>
      <w:proofErr w:type="spellStart"/>
      <w:r w:rsidR="00BC70BF" w:rsidRPr="00C95E4A">
        <w:t>php</w:t>
      </w:r>
      <w:proofErr w:type="spellEnd"/>
      <w:r w:rsidR="006428A2" w:rsidRPr="00C95E4A">
        <w:t>.</w:t>
      </w:r>
      <w:r w:rsidR="006E6D64" w:rsidRPr="00C95E4A">
        <w:t xml:space="preserve"> Les éléments de code concernés sont repris en annexe au TP.</w:t>
      </w:r>
    </w:p>
    <w:p w14:paraId="48CFCD6F" w14:textId="609EFCC7" w:rsidR="00DE0B6B" w:rsidRDefault="004D29BF" w:rsidP="0013349D">
      <w:r w:rsidRPr="00C95E4A">
        <w:lastRenderedPageBreak/>
        <w:t xml:space="preserve">Le fichier </w:t>
      </w:r>
      <w:proofErr w:type="spellStart"/>
      <w:r w:rsidRPr="00C95E4A">
        <w:t>defaultincludes</w:t>
      </w:r>
      <w:proofErr w:type="spellEnd"/>
      <w:r w:rsidRPr="00C95E4A">
        <w:t>/</w:t>
      </w:r>
      <w:proofErr w:type="spellStart"/>
      <w:r w:rsidRPr="00C95E4A">
        <w:t>inc</w:t>
      </w:r>
      <w:proofErr w:type="spellEnd"/>
      <w:r w:rsidRPr="00C95E4A">
        <w:t xml:space="preserve"> à la racine du site contient l’instruction </w:t>
      </w:r>
      <w:proofErr w:type="spellStart"/>
      <w:r w:rsidR="00142130" w:rsidRPr="00C95E4A">
        <w:t>require_once</w:t>
      </w:r>
      <w:proofErr w:type="spellEnd"/>
      <w:r w:rsidR="00142130" w:rsidRPr="00C95E4A">
        <w:t xml:space="preserve"> 'upgrade.inc'; qui </w:t>
      </w:r>
      <w:r w:rsidR="003209E2" w:rsidRPr="00C95E4A">
        <w:t>charge le fichier en question sur les pages du site.</w:t>
      </w:r>
      <w:r w:rsidR="00404377" w:rsidRPr="00C95E4A">
        <w:t xml:space="preserve"> Ce fichier</w:t>
      </w:r>
      <w:r w:rsidR="00404377">
        <w:t xml:space="preserve"> contient lui-même </w:t>
      </w:r>
      <w:r w:rsidR="00406E5C">
        <w:t xml:space="preserve">ligne 80 un appel à la fonction </w:t>
      </w:r>
      <w:proofErr w:type="spellStart"/>
      <w:r w:rsidR="00406E5C" w:rsidRPr="00406E5C">
        <w:t>do_</w:t>
      </w:r>
      <w:proofErr w:type="gramStart"/>
      <w:r w:rsidR="00406E5C" w:rsidRPr="00406E5C">
        <w:t>upgrade</w:t>
      </w:r>
      <w:proofErr w:type="spellEnd"/>
      <w:r w:rsidR="00406E5C" w:rsidRPr="00406E5C">
        <w:t>(</w:t>
      </w:r>
      <w:proofErr w:type="gramEnd"/>
      <w:r w:rsidR="00406E5C" w:rsidRPr="00406E5C">
        <w:t>)</w:t>
      </w:r>
      <w:r w:rsidR="00406E5C">
        <w:t xml:space="preserve"> présente dans le même fichier</w:t>
      </w:r>
      <w:r w:rsidR="00736EEB" w:rsidRPr="00736EEB">
        <w:t xml:space="preserve"> </w:t>
      </w:r>
      <w:r w:rsidR="00736EEB">
        <w:t>à la ligne 221</w:t>
      </w:r>
      <w:r w:rsidR="00DE0B6B">
        <w:t>.</w:t>
      </w:r>
    </w:p>
    <w:p w14:paraId="3903CF4C" w14:textId="11BE909C" w:rsidR="00BB35EE" w:rsidRPr="00A03154" w:rsidRDefault="00DE0B6B" w:rsidP="00A0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3154">
        <w:rPr>
          <w:b/>
          <w:bCs/>
        </w:rPr>
        <w:t xml:space="preserve">Analyser le code de la fonction </w:t>
      </w:r>
      <w:proofErr w:type="spellStart"/>
      <w:r w:rsidR="00BB35EE" w:rsidRPr="00A03154">
        <w:rPr>
          <w:b/>
          <w:bCs/>
        </w:rPr>
        <w:t>do_upgrade</w:t>
      </w:r>
      <w:proofErr w:type="spellEnd"/>
      <w:r w:rsidR="00BB35EE" w:rsidRPr="00A03154">
        <w:rPr>
          <w:b/>
          <w:bCs/>
        </w:rPr>
        <w:t>($</w:t>
      </w:r>
      <w:proofErr w:type="spellStart"/>
      <w:r w:rsidR="00BB35EE" w:rsidRPr="00A03154">
        <w:rPr>
          <w:b/>
          <w:bCs/>
        </w:rPr>
        <w:t>upgrade_handle</w:t>
      </w:r>
      <w:proofErr w:type="spellEnd"/>
      <w:r w:rsidR="00BB35EE" w:rsidRPr="00A03154">
        <w:rPr>
          <w:b/>
          <w:bCs/>
        </w:rPr>
        <w:t>) pour indiquer ce qu’elle fait.</w:t>
      </w:r>
    </w:p>
    <w:p w14:paraId="118874EB" w14:textId="5CA3CF7B" w:rsidR="00BB35EE" w:rsidRDefault="00AB6E89" w:rsidP="00A0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Elle est composée d’une condition (si la base de donnée n’existe pas, cela ne va pas marcher)</w:t>
      </w:r>
    </w:p>
    <w:p w14:paraId="504253CE" w14:textId="72A27DDC" w:rsidR="00AB6E89" w:rsidRPr="00A03154" w:rsidRDefault="00AB6E89" w:rsidP="00A0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Sinon elle va récupérer les versions des schémas de base de données puis si la version est inférieure à celle demandée elle va effectuer les modifications de MRBS puis les </w:t>
      </w:r>
      <w:r>
        <w:t>modifications</w:t>
      </w:r>
      <w:r>
        <w:t xml:space="preserve"> au niveau local</w:t>
      </w:r>
    </w:p>
    <w:p w14:paraId="5AB8542A" w14:textId="73FFD955" w:rsidR="004D29BF" w:rsidRDefault="00574988" w:rsidP="0013349D">
      <w:r>
        <w:t xml:space="preserve">SI la version </w:t>
      </w:r>
      <w:r w:rsidR="0052240C">
        <w:t>actuelle de la BDD est inférieure à celle demandée par l’application, c</w:t>
      </w:r>
      <w:r w:rsidR="00BB35EE">
        <w:t xml:space="preserve">ette fonction </w:t>
      </w:r>
      <w:r w:rsidR="004A52BA">
        <w:t xml:space="preserve">réalise un appel à la fonction </w:t>
      </w:r>
      <w:proofErr w:type="spellStart"/>
      <w:r w:rsidR="00736EEB" w:rsidRPr="00736EEB">
        <w:t>upgrade_</w:t>
      </w:r>
      <w:proofErr w:type="gramStart"/>
      <w:r w:rsidR="00736EEB" w:rsidRPr="00736EEB">
        <w:t>database</w:t>
      </w:r>
      <w:proofErr w:type="spellEnd"/>
      <w:r w:rsidR="00736EEB" w:rsidRPr="00736EEB">
        <w:t>(</w:t>
      </w:r>
      <w:proofErr w:type="gramEnd"/>
      <w:r w:rsidR="00736EEB" w:rsidRPr="00736EEB">
        <w:t>)</w:t>
      </w:r>
      <w:r w:rsidR="00736EEB">
        <w:t xml:space="preserve"> présente également dans ce fichier à la ligne</w:t>
      </w:r>
      <w:r w:rsidR="00A03154">
        <w:t xml:space="preserve"> 141.</w:t>
      </w:r>
    </w:p>
    <w:p w14:paraId="28C1AC02" w14:textId="5325FC72" w:rsidR="00A03154" w:rsidRPr="00A03154" w:rsidRDefault="00A03154" w:rsidP="00A0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A03154">
        <w:rPr>
          <w:b/>
          <w:bCs/>
        </w:rPr>
        <w:t xml:space="preserve">Analyser le code de la fonction </w:t>
      </w:r>
      <w:proofErr w:type="spellStart"/>
      <w:r w:rsidRPr="00A03154">
        <w:rPr>
          <w:b/>
          <w:bCs/>
        </w:rPr>
        <w:t>function</w:t>
      </w:r>
      <w:proofErr w:type="spellEnd"/>
      <w:r w:rsidRPr="00A03154">
        <w:rPr>
          <w:b/>
          <w:bCs/>
        </w:rPr>
        <w:t xml:space="preserve"> </w:t>
      </w:r>
      <w:proofErr w:type="spellStart"/>
      <w:r w:rsidRPr="00A03154">
        <w:rPr>
          <w:b/>
          <w:bCs/>
        </w:rPr>
        <w:t>upgrade_</w:t>
      </w:r>
      <w:proofErr w:type="gramStart"/>
      <w:r w:rsidRPr="00A03154">
        <w:rPr>
          <w:b/>
          <w:bCs/>
        </w:rPr>
        <w:t>database</w:t>
      </w:r>
      <w:proofErr w:type="spellEnd"/>
      <w:r w:rsidRPr="00A03154">
        <w:rPr>
          <w:b/>
          <w:bCs/>
        </w:rPr>
        <w:t>(</w:t>
      </w:r>
      <w:proofErr w:type="gramEnd"/>
      <w:r w:rsidRPr="00A03154">
        <w:rPr>
          <w:b/>
          <w:bCs/>
        </w:rPr>
        <w:t>$local, $</w:t>
      </w:r>
      <w:proofErr w:type="spellStart"/>
      <w:r w:rsidRPr="00A03154">
        <w:rPr>
          <w:b/>
          <w:bCs/>
        </w:rPr>
        <w:t>from</w:t>
      </w:r>
      <w:proofErr w:type="spellEnd"/>
      <w:r w:rsidRPr="00A03154">
        <w:rPr>
          <w:b/>
          <w:bCs/>
        </w:rPr>
        <w:t>, $to, DB $</w:t>
      </w:r>
      <w:proofErr w:type="spellStart"/>
      <w:r w:rsidRPr="00A03154">
        <w:rPr>
          <w:b/>
          <w:bCs/>
        </w:rPr>
        <w:t>upgrade_handle</w:t>
      </w:r>
      <w:proofErr w:type="spellEnd"/>
      <w:r w:rsidRPr="00A03154">
        <w:rPr>
          <w:b/>
          <w:bCs/>
        </w:rPr>
        <w:t>) pour indiquer ce qu’elle fait.</w:t>
      </w:r>
    </w:p>
    <w:p w14:paraId="67B56AEA" w14:textId="345D3BDC" w:rsidR="00A03154" w:rsidRPr="00A03154" w:rsidRDefault="00AB6E89" w:rsidP="00A0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Cette fonction va mettre à jour toutes les </w:t>
      </w:r>
      <w:r w:rsidR="006B4376">
        <w:t xml:space="preserve">tables de la base de données en </w:t>
      </w:r>
      <w:r>
        <w:t xml:space="preserve">comparant </w:t>
      </w:r>
      <w:r w:rsidR="006B4376">
        <w:t>avec l’ancienne version</w:t>
      </w:r>
    </w:p>
    <w:p w14:paraId="23EE4D15" w14:textId="77777777" w:rsidR="00A03154" w:rsidRDefault="00A03154" w:rsidP="0013349D"/>
    <w:p w14:paraId="4B6EF761" w14:textId="19B4B811" w:rsidR="00390740" w:rsidRDefault="00390740" w:rsidP="0013349D">
      <w:r>
        <w:t xml:space="preserve">Lors de la migration </w:t>
      </w:r>
      <w:r w:rsidR="007E5FB9">
        <w:t>précédemment</w:t>
      </w:r>
      <w:r w:rsidR="009C1CE3">
        <w:t xml:space="preserve"> effectuée, le site vous avait affichée des numéros de mise à jour successives. </w:t>
      </w:r>
    </w:p>
    <w:p w14:paraId="66B56095" w14:textId="003DCCC3" w:rsidR="009C1CE3" w:rsidRPr="009C1CE3" w:rsidRDefault="009C1CE3" w:rsidP="009C1C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9C1CE3">
        <w:rPr>
          <w:b/>
          <w:bCs/>
        </w:rPr>
        <w:t xml:space="preserve">Quelles lignes dans le code de la fonction </w:t>
      </w:r>
      <w:r w:rsidR="007E5FB9" w:rsidRPr="009C1CE3">
        <w:rPr>
          <w:b/>
          <w:bCs/>
        </w:rPr>
        <w:t>correspondent</w:t>
      </w:r>
      <w:r w:rsidRPr="009C1CE3">
        <w:rPr>
          <w:b/>
          <w:bCs/>
        </w:rPr>
        <w:t xml:space="preserve"> à ces affichages ?</w:t>
      </w:r>
    </w:p>
    <w:p w14:paraId="1AC37958" w14:textId="2A03223A" w:rsidR="009C1CE3" w:rsidRDefault="006B4376" w:rsidP="009C1C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22"/>
          <w:szCs w:val="22"/>
        </w:rPr>
      </w:pPr>
      <w:proofErr w:type="spellStart"/>
      <w:proofErr w:type="gramStart"/>
      <w:r>
        <w:rPr>
          <w:rFonts w:ascii="Consolas" w:hAnsi="Consolas" w:cs="Consolas"/>
          <w:color w:val="000000"/>
          <w:sz w:val="22"/>
          <w:szCs w:val="22"/>
        </w:rPr>
        <w:t>function</w:t>
      </w:r>
      <w:proofErr w:type="spellEnd"/>
      <w:proofErr w:type="gramEnd"/>
      <w:r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2"/>
          <w:szCs w:val="22"/>
        </w:rPr>
        <w:t>upgrade_echo</w:t>
      </w:r>
      <w:proofErr w:type="spellEnd"/>
      <w:r>
        <w:rPr>
          <w:rFonts w:ascii="Consolas" w:hAnsi="Consolas" w:cs="Consolas"/>
          <w:color w:val="000000"/>
          <w:sz w:val="22"/>
          <w:szCs w:val="22"/>
        </w:rPr>
        <w:t>($message)</w:t>
      </w:r>
    </w:p>
    <w:p w14:paraId="6B91DEF9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5623D876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proofErr w:type="gramStart"/>
      <w:r>
        <w:t>echo</w:t>
      </w:r>
      <w:proofErr w:type="spellEnd"/>
      <w:proofErr w:type="gramEnd"/>
      <w:r>
        <w:t xml:space="preserve"> $message;</w:t>
      </w:r>
    </w:p>
    <w:p w14:paraId="3834172F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Flush the message,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information</w:t>
      </w:r>
    </w:p>
    <w:p w14:paraId="416A4AA1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// output to the browser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upgrade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while</w:t>
      </w:r>
      <w:proofErr w:type="spellEnd"/>
    </w:p>
    <w:p w14:paraId="25BDD330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ob_get_length</w:t>
      </w:r>
      <w:proofErr w:type="spellEnd"/>
      <w:r>
        <w:t>() !== false)</w:t>
      </w:r>
    </w:p>
    <w:p w14:paraId="7E5BA3F6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{</w:t>
      </w:r>
    </w:p>
    <w:p w14:paraId="1CAE182B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ob</w:t>
      </w:r>
      <w:proofErr w:type="gramEnd"/>
      <w:r>
        <w:t>_flush</w:t>
      </w:r>
      <w:proofErr w:type="spellEnd"/>
      <w:r>
        <w:t>();</w:t>
      </w:r>
    </w:p>
    <w:p w14:paraId="5DE1F094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14:paraId="3FD73821" w14:textId="77777777" w:rsidR="006B4376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gramStart"/>
      <w:r>
        <w:t>flush(</w:t>
      </w:r>
      <w:proofErr w:type="gramEnd"/>
      <w:r>
        <w:t>);</w:t>
      </w:r>
    </w:p>
    <w:p w14:paraId="5544D639" w14:textId="3E912613" w:rsidR="006B4376" w:rsidRPr="009C1CE3" w:rsidRDefault="006B4376" w:rsidP="006B4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2991EB0F" w14:textId="77777777" w:rsidR="00C03733" w:rsidRDefault="00C03733" w:rsidP="0013349D"/>
    <w:p w14:paraId="19E453E5" w14:textId="7593B268" w:rsidR="00E94978" w:rsidRPr="00A03154" w:rsidRDefault="00DF0005" w:rsidP="00A03154">
      <w:r>
        <w:t>Pour chaque évolution de version, c</w:t>
      </w:r>
      <w:r w:rsidR="001D29FE">
        <w:t xml:space="preserve">ette fonction a donc </w:t>
      </w:r>
      <w:r w:rsidR="00773B61">
        <w:t>exécuté</w:t>
      </w:r>
      <w:r w:rsidR="001D29FE">
        <w:t xml:space="preserve"> </w:t>
      </w:r>
      <w:r>
        <w:t xml:space="preserve">chacune des instructions de </w:t>
      </w:r>
      <w:r w:rsidR="001D29FE">
        <w:t xml:space="preserve">chacun des scripts présents dans </w:t>
      </w:r>
      <w:r w:rsidR="005C3118">
        <w:t xml:space="preserve">chaque sous dossier de numéro de version du </w:t>
      </w:r>
      <w:r w:rsidR="001D29FE">
        <w:t>dossier upgrade</w:t>
      </w:r>
      <w:r w:rsidR="00773B61">
        <w:t xml:space="preserve"> du site</w:t>
      </w:r>
      <w:r w:rsidR="005C3118">
        <w:t>.</w:t>
      </w:r>
    </w:p>
    <w:p w14:paraId="481C3EA9" w14:textId="4A859526" w:rsidR="00E94978" w:rsidRDefault="00E94978" w:rsidP="0013349D">
      <w:r>
        <w:t>Observez les scripts des dossiers 28 à 82 pour comprendre</w:t>
      </w:r>
      <w:r w:rsidR="005C3118">
        <w:t xml:space="preserve"> les instructions SQL </w:t>
      </w:r>
      <w:r>
        <w:t>que l’application a effectué</w:t>
      </w:r>
      <w:r w:rsidR="005C3118">
        <w:t>.</w:t>
      </w:r>
    </w:p>
    <w:p w14:paraId="06D98EA2" w14:textId="77777777" w:rsidR="00C16F27" w:rsidRDefault="00C16F27" w:rsidP="0013349D"/>
    <w:p w14:paraId="416F07B4" w14:textId="77777777" w:rsidR="001D0A1C" w:rsidRDefault="001D0A1C">
      <w:pPr>
        <w:spacing w:before="100" w:after="200" w:line="276" w:lineRule="auto"/>
        <w:jc w:val="left"/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C886D69" w14:textId="187E5426" w:rsidR="00BD78D4" w:rsidRDefault="00BD78D4" w:rsidP="00A03469">
      <w:pPr>
        <w:pStyle w:val="Titre1"/>
      </w:pPr>
      <w:bookmarkStart w:id="15" w:name="_Toc129288112"/>
      <w:r>
        <w:lastRenderedPageBreak/>
        <w:t>ANNEXE</w:t>
      </w:r>
      <w:r w:rsidR="00A03469">
        <w:t>S</w:t>
      </w:r>
      <w:bookmarkEnd w:id="15"/>
    </w:p>
    <w:p w14:paraId="2B862879" w14:textId="08E9DC00" w:rsidR="00A03469" w:rsidRDefault="00A03469" w:rsidP="00A03469">
      <w:pPr>
        <w:pStyle w:val="Titre2"/>
      </w:pPr>
      <w:bookmarkStart w:id="16" w:name="_Toc129288113"/>
      <w:r>
        <w:t xml:space="preserve">Code de la fonction </w:t>
      </w:r>
      <w:r w:rsidRPr="00A03469">
        <w:t>do_upgrade($upgrade_handle</w:t>
      </w:r>
      <w:r w:rsidRPr="00293A17">
        <w:t>)</w:t>
      </w:r>
      <w:bookmarkEnd w:id="1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03469" w14:paraId="30E9477D" w14:textId="77777777" w:rsidTr="00A03469">
        <w:tc>
          <w:tcPr>
            <w:tcW w:w="9629" w:type="dxa"/>
          </w:tcPr>
          <w:p w14:paraId="29C13EC4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// Upgrades the database tables defined by the current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8000"/>
                <w:lang w:val="en-US"/>
              </w:rPr>
              <w:t>config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 context</w:t>
            </w:r>
          </w:p>
          <w:p w14:paraId="7591B22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function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do_upgrade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)</w:t>
            </w:r>
          </w:p>
          <w:p w14:paraId="716C70E9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{</w:t>
            </w:r>
          </w:p>
          <w:p w14:paraId="6834867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$result = 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true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42176BC1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178DB3DE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(!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db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()-&gt;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table_exists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(_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tbl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'entry'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)))</w:t>
            </w:r>
          </w:p>
          <w:p w14:paraId="3239FC94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{</w:t>
            </w:r>
          </w:p>
          <w:p w14:paraId="759B84B1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</w:t>
            </w:r>
            <w:proofErr w:type="gram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echo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proofErr w:type="gramEnd"/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"&lt;p&gt;"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.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htmlspecialchars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get_vocab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no_tables_found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)) . </w:t>
            </w:r>
            <w:r w:rsidRPr="00A03469">
              <w:rPr>
                <w:rFonts w:ascii="Consolas" w:eastAsia="Times New Roman" w:hAnsi="Consolas" w:cs="Times New Roman"/>
                <w:color w:val="A31515"/>
                <w:lang w:val="en-US"/>
              </w:rPr>
              <w:t>"&lt;/p&gt;\n"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6A3E6CB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}</w:t>
            </w:r>
          </w:p>
          <w:p w14:paraId="77DD906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else</w:t>
            </w:r>
          </w:p>
          <w:p w14:paraId="09F9BD2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{</w:t>
            </w:r>
          </w:p>
          <w:p w14:paraId="4CDA2CDA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db_schema_version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();</w:t>
            </w:r>
          </w:p>
          <w:p w14:paraId="68F77D10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current_db_schema_version_local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db_schema_version_local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();</w:t>
            </w:r>
          </w:p>
          <w:p w14:paraId="7985AECB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188F95BD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A03469">
              <w:rPr>
                <w:rFonts w:ascii="Consolas" w:eastAsia="Times New Roman" w:hAnsi="Consolas" w:cs="Times New Roman"/>
                <w:color w:val="008000"/>
                <w:lang w:val="en-US"/>
              </w:rPr>
              <w:t>// Do any MRBS upgrades first</w:t>
            </w:r>
          </w:p>
          <w:p w14:paraId="57702E0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($result &amp;&amp; ($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&lt; DB::DB_SCHEMA_VERSION))</w:t>
            </w:r>
          </w:p>
          <w:p w14:paraId="05A2AF7E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4D332C4B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$result = $result &amp;&amp;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upgrade_database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false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,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, DB::DB_SCHEMA_VERSION,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3F3729F0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4250BD38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A03469">
              <w:rPr>
                <w:rFonts w:ascii="Consolas" w:eastAsia="Times New Roman" w:hAnsi="Consolas" w:cs="Times New Roman"/>
                <w:color w:val="008000"/>
                <w:lang w:val="en-US"/>
              </w:rPr>
              <w:t>// Then any local upgrades</w:t>
            </w:r>
          </w:p>
          <w:p w14:paraId="2E77EFCD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($result &amp;&amp; ($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current_db_schema_version_local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&lt; DB::DB_SCHEMA_VERSION_LOCAL))</w:t>
            </w:r>
          </w:p>
          <w:p w14:paraId="4A3758E0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48595534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$result = $result &amp;&amp; 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upgrade_database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A03469">
              <w:rPr>
                <w:rFonts w:ascii="Consolas" w:eastAsia="Times New Roman" w:hAnsi="Consolas" w:cs="Times New Roman"/>
                <w:color w:val="0000FF"/>
                <w:lang w:val="en-US"/>
              </w:rPr>
              <w:t>true</w:t>
            </w: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,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current_db_schema_version_local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, DB::DB_SCHEMA_VERSION_LOCAL,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6267ED7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A03469">
              <w:rPr>
                <w:rFonts w:ascii="Consolas" w:eastAsia="Times New Roman" w:hAnsi="Consolas" w:cs="Times New Roman"/>
                <w:color w:val="000000"/>
              </w:rPr>
              <w:t>}</w:t>
            </w:r>
          </w:p>
          <w:p w14:paraId="2DDCB481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</w:rPr>
              <w:t>  }</w:t>
            </w:r>
          </w:p>
          <w:p w14:paraId="07058DC3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</w:rPr>
            </w:pPr>
          </w:p>
          <w:p w14:paraId="7B1C1D98" w14:textId="77777777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</w:rPr>
              <w:t xml:space="preserve">  </w:t>
            </w:r>
            <w:proofErr w:type="gramStart"/>
            <w:r w:rsidRPr="00A03469">
              <w:rPr>
                <w:rFonts w:ascii="Consolas" w:eastAsia="Times New Roman" w:hAnsi="Consolas" w:cs="Times New Roman"/>
                <w:color w:val="0000FF"/>
              </w:rPr>
              <w:t>return</w:t>
            </w:r>
            <w:proofErr w:type="gramEnd"/>
            <w:r w:rsidRPr="00A03469">
              <w:rPr>
                <w:rFonts w:ascii="Consolas" w:eastAsia="Times New Roman" w:hAnsi="Consolas" w:cs="Times New Roman"/>
                <w:color w:val="000000"/>
              </w:rPr>
              <w:t xml:space="preserve"> $</w:t>
            </w:r>
            <w:proofErr w:type="spellStart"/>
            <w:r w:rsidRPr="00A03469">
              <w:rPr>
                <w:rFonts w:ascii="Consolas" w:eastAsia="Times New Roman" w:hAnsi="Consolas" w:cs="Times New Roman"/>
                <w:color w:val="000000"/>
              </w:rPr>
              <w:t>result</w:t>
            </w:r>
            <w:proofErr w:type="spellEnd"/>
            <w:r w:rsidRPr="00A03469">
              <w:rPr>
                <w:rFonts w:ascii="Consolas" w:eastAsia="Times New Roman" w:hAnsi="Consolas" w:cs="Times New Roman"/>
                <w:color w:val="000000"/>
              </w:rPr>
              <w:t>;</w:t>
            </w:r>
          </w:p>
          <w:p w14:paraId="79C5B623" w14:textId="3628BC04" w:rsidR="00A03469" w:rsidRPr="00A03469" w:rsidRDefault="00A03469" w:rsidP="00A03469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A03469">
              <w:rPr>
                <w:rFonts w:ascii="Consolas" w:eastAsia="Times New Roman" w:hAnsi="Consolas" w:cs="Times New Roman"/>
                <w:color w:val="000000"/>
              </w:rPr>
              <w:t>}</w:t>
            </w:r>
          </w:p>
        </w:tc>
      </w:tr>
    </w:tbl>
    <w:p w14:paraId="321B5981" w14:textId="77777777" w:rsidR="00A03469" w:rsidRDefault="00A03469" w:rsidP="00146032"/>
    <w:p w14:paraId="0C9D16C8" w14:textId="30200E7A" w:rsidR="00293A17" w:rsidRDefault="00293A17" w:rsidP="00A03469">
      <w:pPr>
        <w:pStyle w:val="Titre2"/>
      </w:pPr>
      <w:bookmarkStart w:id="17" w:name="_Toc129288114"/>
      <w:r>
        <w:t xml:space="preserve">Code de la fonction </w:t>
      </w:r>
      <w:r w:rsidRPr="00293A17">
        <w:t>upgrade_</w:t>
      </w:r>
      <w:proofErr w:type="gramStart"/>
      <w:r w:rsidRPr="00293A17">
        <w:t>database(</w:t>
      </w:r>
      <w:proofErr w:type="gramEnd"/>
      <w:r w:rsidRPr="00293A17">
        <w:t>$local, $from, $to, DB $upgrade_handle)</w:t>
      </w:r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629"/>
      </w:tblGrid>
      <w:tr w:rsidR="00086DEF" w:rsidRPr="007302BA" w14:paraId="2909B4E4" w14:textId="77777777" w:rsidTr="00086DEF">
        <w:tc>
          <w:tcPr>
            <w:tcW w:w="9629" w:type="dxa"/>
          </w:tcPr>
          <w:p w14:paraId="391503D1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Upgrade between database schema versions.</w:t>
            </w:r>
          </w:p>
          <w:p w14:paraId="76402CE2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Returns FALSE on error, TRUE is successful</w:t>
            </w:r>
          </w:p>
          <w:p w14:paraId="1706D0A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function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bookmarkStart w:id="18" w:name="_Hlk98518991"/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upgrade_database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($local, $from, $to, DB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</w:t>
            </w:r>
            <w:bookmarkEnd w:id="18"/>
          </w:p>
          <w:p w14:paraId="7B7EE4D6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{</w:t>
            </w:r>
          </w:p>
          <w:p w14:paraId="4E1DEDF6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// $local is a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boolean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 specifying whether the upgrades are global MRBS ones ($local === false)</w:t>
            </w:r>
          </w:p>
          <w:p w14:paraId="6D3ED8E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or local upgrades ($local === true);</w:t>
            </w:r>
          </w:p>
          <w:p w14:paraId="1F13C3E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upgrade_handle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 is the database handle to use for the upgrade.   It will typically</w:t>
            </w:r>
          </w:p>
          <w:p w14:paraId="545022F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have admin rights (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eg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 CREATE and ALTER)</w:t>
            </w:r>
          </w:p>
          <w:p w14:paraId="2159CBE6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global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dbsys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0CF0078E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6F5E939F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sql_type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dbsys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A522E1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sql_type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mysqli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</w:t>
            </w:r>
          </w:p>
          <w:p w14:paraId="5DBE7DB8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lastRenderedPageBreak/>
              <w:t>  {</w:t>
            </w:r>
          </w:p>
          <w:p w14:paraId="6FE9EE7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sql_type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mysql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C6EE170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}</w:t>
            </w:r>
          </w:p>
          <w:p w14:paraId="44CB7029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4B9AB31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for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($from+</w:t>
            </w:r>
            <w:r w:rsidRPr="00086DEF">
              <w:rPr>
                <w:rFonts w:ascii="Consolas" w:eastAsia="Times New Roman" w:hAnsi="Consolas" w:cs="Times New Roman"/>
                <w:color w:val="098658"/>
                <w:lang w:val="en-US"/>
              </w:rPr>
              <w:t>1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&lt;= $to;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++)</w:t>
            </w:r>
          </w:p>
          <w:p w14:paraId="08D4EC79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{</w:t>
            </w:r>
          </w:p>
          <w:p w14:paraId="6B80882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</w:t>
            </w:r>
            <w:proofErr w:type="gram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echo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proofErr w:type="gram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'&lt;p&gt;'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.</w:t>
            </w:r>
          </w:p>
          <w:p w14:paraId="3CF3B108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           (($local</w:t>
            </w:r>
            <w:proofErr w:type="gram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 ?</w:t>
            </w:r>
            <w:proofErr w:type="gram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get_vocab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upgrade_to_local_version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) :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get_vocab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upgrade_to_version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)) .</w:t>
            </w:r>
          </w:p>
          <w:p w14:paraId="6BDB65B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           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":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ADAB15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12D3357F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($local)</w:t>
            </w:r>
          </w:p>
          <w:p w14:paraId="4BB8148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6FF7DB7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$filename 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"upgrade/local/$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sql_type.sql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12AAC04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php_filename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"upgrade/local/$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/post.inc"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3B9EC35A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54B9149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else</w:t>
            </w:r>
          </w:p>
          <w:p w14:paraId="5B577D81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4676B4D9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$filename 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"upgrade/$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sql_type.sql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304D3C1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php_filename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"upgrade/$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/post.inc"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7B3C74A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5954B0FE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$handle =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fopen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($filename,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'r'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2116D74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(!$handle)</w:t>
            </w:r>
          </w:p>
          <w:p w14:paraId="044D2120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1DFC7EC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// No need to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localise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, should never happen!</w:t>
            </w:r>
          </w:p>
          <w:p w14:paraId="7A993E7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upgrade_echo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"Fatal error: Failed to open</w:t>
            </w:r>
            <w:bookmarkStart w:id="19" w:name="_GoBack"/>
            <w:bookmarkEnd w:id="19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 '$filename' for reading.\n"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63FE135A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return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false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25393F7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20453F1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file_size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filesize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($filename);</w:t>
            </w:r>
          </w:p>
          <w:p w14:paraId="1B91C39A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(</w:t>
            </w:r>
            <w:proofErr w:type="gram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!empty</w:t>
            </w:r>
            <w:proofErr w:type="gram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file_size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)) ?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fread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($handle,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filesize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($filename)) :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42099C8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fclose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($handle);</w:t>
            </w:r>
          </w:p>
          <w:p w14:paraId="05C78A2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530B5467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PostgreSQL databases can have multiple schemas and so need a qualified</w:t>
            </w:r>
          </w:p>
          <w:p w14:paraId="74B1DEA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table name when referring to the table name.  However the table prefix is also</w:t>
            </w:r>
          </w:p>
          <w:p w14:paraId="66B710A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used to make, for example, constraint, index and trigger names unique.  These</w:t>
            </w:r>
          </w:p>
          <w:p w14:paraId="1806667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are unique within the schema and do not need to be schema-qualified.  Also, when</w:t>
            </w:r>
          </w:p>
          <w:p w14:paraId="48963CA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// the tables were created from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tables.pg.sql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 xml:space="preserve"> they would just have had "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mrbs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_"</w:t>
            </w:r>
          </w:p>
          <w:p w14:paraId="46A270F8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replaced by the unqualified table prefix.</w:t>
            </w:r>
          </w:p>
          <w:p w14:paraId="60D4B5CE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str_replace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'%DB_TBL_PREFIX%'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_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tbl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,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true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),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B4F864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str_replace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'%DB_TBL_PREFIX_SHORT%'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_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tbl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,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false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),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14DE9DC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3B584C56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foreach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(explode(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";"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sql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 as $query)</w:t>
            </w:r>
          </w:p>
          <w:p w14:paraId="4575660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43D895E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Skip any empty query (so that last semi-colon doesn't run</w:t>
            </w:r>
          </w:p>
          <w:p w14:paraId="66FC8E72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an empty query)</w:t>
            </w:r>
          </w:p>
          <w:p w14:paraId="01F19418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preg_match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811F3F"/>
                <w:lang w:val="en-US"/>
              </w:rPr>
              <w:t>"/\S/"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$query))</w:t>
            </w:r>
          </w:p>
          <w:p w14:paraId="2BCB06AE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{</w:t>
            </w:r>
          </w:p>
          <w:p w14:paraId="26CC104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  $res =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-&gt;query($query);</w:t>
            </w:r>
          </w:p>
          <w:p w14:paraId="7D98BD0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}</w:t>
            </w:r>
          </w:p>
          <w:p w14:paraId="67984B1F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5886CA17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4603A86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lastRenderedPageBreak/>
              <w:t xml:space="preserve">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upgrade_echo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'&lt;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br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&gt;'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.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get_vocab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'ok'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15612FC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&gt; </w:t>
            </w:r>
            <w:r w:rsidRPr="00086DEF">
              <w:rPr>
                <w:rFonts w:ascii="Consolas" w:eastAsia="Times New Roman" w:hAnsi="Consolas" w:cs="Times New Roman"/>
                <w:color w:val="098658"/>
                <w:lang w:val="en-US"/>
              </w:rPr>
              <w:t>1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</w:t>
            </w:r>
          </w:p>
          <w:p w14:paraId="4C73628D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019892F8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variable_name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= ($local</w:t>
            </w:r>
            <w:proofErr w:type="gram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 ?</w:t>
            </w:r>
            <w:proofErr w:type="gram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local_db_version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: 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db_version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554ADC1B" w14:textId="77777777" w:rsidR="00086DEF" w:rsidRPr="002E74C8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 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upgrade_handle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-&gt;</w:t>
            </w:r>
            <w:proofErr w:type="gram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command(</w:t>
            </w:r>
            <w:proofErr w:type="gram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UPDATE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 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. </w:t>
            </w:r>
            <w:r w:rsidRPr="007302BA">
              <w:rPr>
                <w:rFonts w:ascii="Consolas" w:eastAsia="Times New Roman" w:hAnsi="Consolas" w:cs="Times New Roman"/>
                <w:color w:val="000000"/>
                <w:lang w:val="en-US"/>
              </w:rPr>
              <w:t>_</w:t>
            </w:r>
            <w:proofErr w:type="spellStart"/>
            <w:proofErr w:type="gramStart"/>
            <w:r w:rsidRPr="007302BA">
              <w:rPr>
                <w:rFonts w:ascii="Consolas" w:eastAsia="Times New Roman" w:hAnsi="Consolas" w:cs="Times New Roman"/>
                <w:color w:val="000000"/>
                <w:lang w:val="en-US"/>
              </w:rPr>
              <w:t>tbl</w:t>
            </w:r>
            <w:proofErr w:type="spellEnd"/>
            <w:r w:rsidRPr="007302BA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proofErr w:type="gramEnd"/>
            <w:r w:rsidRPr="007302BA">
              <w:rPr>
                <w:rFonts w:ascii="Consolas" w:eastAsia="Times New Roman" w:hAnsi="Consolas" w:cs="Times New Roman"/>
                <w:color w:val="A31515"/>
                <w:lang w:val="en-US"/>
              </w:rPr>
              <w:t>'variables'</w:t>
            </w:r>
            <w:r w:rsidRPr="007302BA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) . </w:t>
            </w:r>
            <w:proofErr w:type="gramStart"/>
            <w:r w:rsidRPr="002E74C8">
              <w:rPr>
                <w:rFonts w:ascii="Consolas" w:eastAsia="Times New Roman" w:hAnsi="Consolas" w:cs="Times New Roman"/>
                <w:color w:val="A31515"/>
                <w:lang w:val="en-US"/>
              </w:rPr>
              <w:t>" SET</w:t>
            </w:r>
            <w:proofErr w:type="gramEnd"/>
            <w:r w:rsidRPr="002E74C8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 </w:t>
            </w:r>
            <w:proofErr w:type="spellStart"/>
            <w:r w:rsidRPr="002E74C8">
              <w:rPr>
                <w:rFonts w:ascii="Consolas" w:eastAsia="Times New Roman" w:hAnsi="Consolas" w:cs="Times New Roman"/>
                <w:color w:val="A31515"/>
                <w:lang w:val="en-US"/>
              </w:rPr>
              <w:t>variable_content</w:t>
            </w:r>
            <w:proofErr w:type="spellEnd"/>
            <w:r w:rsidRPr="002E74C8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 = ? "</w:t>
            </w:r>
            <w:r w:rsidRPr="002E74C8">
              <w:rPr>
                <w:rFonts w:ascii="Consolas" w:eastAsia="Times New Roman" w:hAnsi="Consolas" w:cs="Times New Roman"/>
                <w:color w:val="000000"/>
                <w:lang w:val="en-US"/>
              </w:rPr>
              <w:t>.</w:t>
            </w:r>
          </w:p>
          <w:p w14:paraId="33EAD180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2E74C8">
              <w:rPr>
                <w:rFonts w:ascii="Consolas" w:eastAsia="Times New Roman" w:hAnsi="Consolas" w:cs="Times New Roman"/>
                <w:color w:val="000000"/>
                <w:lang w:val="en-US"/>
              </w:rPr>
              <w:t>                               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"WHERE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variable_name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 xml:space="preserve"> = ?"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array($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ver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, 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variable_name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));</w:t>
            </w:r>
          </w:p>
          <w:p w14:paraId="5273EAB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43FFAEA4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upgrade_echo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</w:t>
            </w:r>
            <w:r w:rsidRPr="00086DEF">
              <w:rPr>
                <w:rFonts w:ascii="Consolas" w:eastAsia="Times New Roman" w:hAnsi="Consolas" w:cs="Times New Roman"/>
                <w:color w:val="A31515"/>
                <w:lang w:val="en-US"/>
              </w:rPr>
              <w:t>"&lt;/p&gt;\n"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42DBACB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</w:p>
          <w:p w14:paraId="007D818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8000"/>
                <w:lang w:val="en-US"/>
              </w:rPr>
              <w:t>// Now execute the PHP file if there is one</w:t>
            </w:r>
          </w:p>
          <w:p w14:paraId="69DE2553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if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(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is_readable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php_filename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))</w:t>
            </w:r>
          </w:p>
          <w:p w14:paraId="0A4ADDD6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{</w:t>
            </w:r>
          </w:p>
          <w:p w14:paraId="752D2345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  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include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($</w:t>
            </w:r>
            <w:proofErr w:type="spellStart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php_filename</w:t>
            </w:r>
            <w:proofErr w:type="spellEnd"/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);</w:t>
            </w:r>
          </w:p>
          <w:p w14:paraId="5FAF07AC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  }</w:t>
            </w:r>
          </w:p>
          <w:p w14:paraId="58C64A31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  }</w:t>
            </w:r>
          </w:p>
          <w:p w14:paraId="4A192B8B" w14:textId="77777777" w:rsidR="00086DEF" w:rsidRPr="00086DEF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 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return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 xml:space="preserve"> </w:t>
            </w:r>
            <w:r w:rsidRPr="00086DEF">
              <w:rPr>
                <w:rFonts w:ascii="Consolas" w:eastAsia="Times New Roman" w:hAnsi="Consolas" w:cs="Times New Roman"/>
                <w:color w:val="0000FF"/>
                <w:lang w:val="en-US"/>
              </w:rPr>
              <w:t>true</w:t>
            </w:r>
            <w:r w:rsidRPr="00086DEF">
              <w:rPr>
                <w:rFonts w:ascii="Consolas" w:eastAsia="Times New Roman" w:hAnsi="Consolas" w:cs="Times New Roman"/>
                <w:color w:val="000000"/>
                <w:lang w:val="en-US"/>
              </w:rPr>
              <w:t>;</w:t>
            </w:r>
          </w:p>
          <w:p w14:paraId="42A842FF" w14:textId="77777777" w:rsidR="00086DEF" w:rsidRPr="007302BA" w:rsidRDefault="00086DEF" w:rsidP="00086DEF">
            <w:pPr>
              <w:shd w:val="clear" w:color="auto" w:fill="FFFFFF"/>
              <w:spacing w:before="0" w:line="285" w:lineRule="atLeast"/>
              <w:jc w:val="left"/>
              <w:rPr>
                <w:rFonts w:ascii="Consolas" w:eastAsia="Times New Roman" w:hAnsi="Consolas" w:cs="Times New Roman"/>
                <w:color w:val="000000"/>
                <w:lang w:val="en-US"/>
              </w:rPr>
            </w:pPr>
            <w:r w:rsidRPr="007302BA">
              <w:rPr>
                <w:rFonts w:ascii="Consolas" w:eastAsia="Times New Roman" w:hAnsi="Consolas" w:cs="Times New Roman"/>
                <w:color w:val="000000"/>
                <w:lang w:val="en-US"/>
              </w:rPr>
              <w:t>}</w:t>
            </w:r>
          </w:p>
          <w:p w14:paraId="724A5772" w14:textId="77777777" w:rsidR="00086DEF" w:rsidRPr="007302BA" w:rsidRDefault="00086DEF" w:rsidP="00293A17">
            <w:pPr>
              <w:shd w:val="clear" w:color="auto" w:fill="FFFFFF"/>
              <w:spacing w:before="0" w:line="285" w:lineRule="atLeast"/>
              <w:jc w:val="left"/>
              <w:rPr>
                <w:lang w:val="en-US"/>
              </w:rPr>
            </w:pPr>
          </w:p>
        </w:tc>
      </w:tr>
    </w:tbl>
    <w:p w14:paraId="1F79285F" w14:textId="77777777" w:rsidR="00BD78D4" w:rsidRPr="007302BA" w:rsidRDefault="00BD78D4" w:rsidP="00146032">
      <w:pPr>
        <w:rPr>
          <w:lang w:val="en-US"/>
        </w:rPr>
      </w:pPr>
    </w:p>
    <w:p w14:paraId="51600647" w14:textId="77777777" w:rsidR="00A03469" w:rsidRPr="007302BA" w:rsidRDefault="00A03469" w:rsidP="00146032">
      <w:pPr>
        <w:rPr>
          <w:lang w:val="en-US"/>
        </w:rPr>
      </w:pPr>
    </w:p>
    <w:p w14:paraId="316A5EE5" w14:textId="77777777" w:rsidR="00A03469" w:rsidRPr="007302BA" w:rsidRDefault="00A03469" w:rsidP="00146032">
      <w:pPr>
        <w:rPr>
          <w:lang w:val="en-US"/>
        </w:rPr>
      </w:pPr>
    </w:p>
    <w:sectPr w:rsidR="00A03469" w:rsidRPr="007302BA" w:rsidSect="00295A32">
      <w:headerReference w:type="default" r:id="rId45"/>
      <w:pgSz w:w="11906" w:h="16838"/>
      <w:pgMar w:top="1134" w:right="1133" w:bottom="851" w:left="1134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AE5A5" w14:textId="77777777" w:rsidR="004618A4" w:rsidRDefault="004618A4" w:rsidP="00871823">
      <w:pPr>
        <w:pStyle w:val="Textedebulles"/>
      </w:pPr>
      <w:r>
        <w:separator/>
      </w:r>
    </w:p>
  </w:endnote>
  <w:endnote w:type="continuationSeparator" w:id="0">
    <w:p w14:paraId="787D3317" w14:textId="77777777" w:rsidR="004618A4" w:rsidRDefault="004618A4" w:rsidP="00871823">
      <w:pPr>
        <w:pStyle w:val="Textedebulles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4011DD" w14:textId="77777777" w:rsidR="004618A4" w:rsidRDefault="004618A4" w:rsidP="00871823">
      <w:pPr>
        <w:pStyle w:val="Textedebulles"/>
      </w:pPr>
      <w:r>
        <w:separator/>
      </w:r>
    </w:p>
  </w:footnote>
  <w:footnote w:type="continuationSeparator" w:id="0">
    <w:p w14:paraId="5B9135CC" w14:textId="77777777" w:rsidR="004618A4" w:rsidRDefault="004618A4" w:rsidP="00871823">
      <w:pPr>
        <w:pStyle w:val="Textedebulles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1EFE2B" w14:textId="05051194" w:rsidR="005B084B" w:rsidRPr="00295A32" w:rsidRDefault="005B084B" w:rsidP="00295A32">
    <w:pPr>
      <w:shd w:val="clear" w:color="auto" w:fill="D9D9D9" w:themeFill="background1" w:themeFillShade="D9"/>
      <w:tabs>
        <w:tab w:val="left" w:pos="142"/>
        <w:tab w:val="center" w:pos="3544"/>
        <w:tab w:val="right" w:pos="9498"/>
        <w:tab w:val="right" w:pos="14742"/>
      </w:tabs>
      <w:rPr>
        <w:sz w:val="16"/>
        <w:szCs w:val="16"/>
      </w:rPr>
    </w:pPr>
    <w:r w:rsidRPr="00F36E9E">
      <w:t xml:space="preserve">Tiphaine </w:t>
    </w:r>
    <w:proofErr w:type="spellStart"/>
    <w:r w:rsidRPr="00F36E9E">
      <w:t>Accary</w:t>
    </w:r>
    <w:proofErr w:type="spellEnd"/>
    <w:r w:rsidRPr="00F36E9E">
      <w:t>-Barbier</w:t>
    </w:r>
    <w:r w:rsidRPr="00EA3FE9">
      <w:t xml:space="preserve"> </w:t>
    </w:r>
    <w:r>
      <w:tab/>
      <w:t>BTS SIO1 – bloc1-semestre2</w:t>
    </w:r>
    <w:r>
      <w:tab/>
    </w: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6515E0">
      <w:rPr>
        <w:noProof/>
      </w:rPr>
      <w:t>B1-sem2_C3_A1-migration.docx</w:t>
    </w:r>
    <w:r>
      <w:rPr>
        <w:noProof/>
      </w:rPr>
      <w:fldChar w:fldCharType="end"/>
    </w:r>
    <w:r>
      <w:t xml:space="preserve">   </w:t>
    </w:r>
    <w:r w:rsidRPr="00525E82">
      <w:t>–</w:t>
    </w:r>
    <w:r>
      <w:t xml:space="preserve">   </w:t>
    </w:r>
    <w:r w:rsidRPr="00525E82">
      <w:t xml:space="preserve"> page</w:t>
    </w:r>
    <w:r w:rsidRPr="00525E82">
      <w:fldChar w:fldCharType="begin"/>
    </w:r>
    <w:r w:rsidRPr="00525E82">
      <w:instrText xml:space="preserve"> PAGE </w:instrText>
    </w:r>
    <w:r w:rsidRPr="00525E82">
      <w:fldChar w:fldCharType="separate"/>
    </w:r>
    <w:r w:rsidR="006B4376">
      <w:rPr>
        <w:noProof/>
      </w:rPr>
      <w:t>18</w:t>
    </w:r>
    <w:r w:rsidRPr="00525E82">
      <w:fldChar w:fldCharType="end"/>
    </w:r>
    <w:r w:rsidRPr="00525E82">
      <w:t>/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6B4376">
      <w:rPr>
        <w:noProof/>
      </w:rPr>
      <w:t>18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B"/>
    <w:multiLevelType w:val="hybridMultilevel"/>
    <w:tmpl w:val="0000000B"/>
    <w:name w:val="WW8Num11"/>
    <w:lvl w:ilvl="0" w:tplc="DE7602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  <w:lvl w:ilvl="1" w:tplc="1B1A30FC">
      <w:numFmt w:val="decimal"/>
      <w:lvlText w:val=""/>
      <w:lvlJc w:val="left"/>
    </w:lvl>
    <w:lvl w:ilvl="2" w:tplc="B6BCCB2E">
      <w:numFmt w:val="decimal"/>
      <w:lvlText w:val=""/>
      <w:lvlJc w:val="left"/>
    </w:lvl>
    <w:lvl w:ilvl="3" w:tplc="54583BE4">
      <w:numFmt w:val="decimal"/>
      <w:lvlText w:val=""/>
      <w:lvlJc w:val="left"/>
    </w:lvl>
    <w:lvl w:ilvl="4" w:tplc="272290A2">
      <w:numFmt w:val="decimal"/>
      <w:lvlText w:val=""/>
      <w:lvlJc w:val="left"/>
    </w:lvl>
    <w:lvl w:ilvl="5" w:tplc="25B02104">
      <w:numFmt w:val="decimal"/>
      <w:lvlText w:val=""/>
      <w:lvlJc w:val="left"/>
    </w:lvl>
    <w:lvl w:ilvl="6" w:tplc="F6A4862A">
      <w:numFmt w:val="decimal"/>
      <w:lvlText w:val=""/>
      <w:lvlJc w:val="left"/>
    </w:lvl>
    <w:lvl w:ilvl="7" w:tplc="633085A6">
      <w:numFmt w:val="decimal"/>
      <w:lvlText w:val=""/>
      <w:lvlJc w:val="left"/>
    </w:lvl>
    <w:lvl w:ilvl="8" w:tplc="C5C49BE0">
      <w:numFmt w:val="decimal"/>
      <w:lvlText w:val=""/>
      <w:lvlJc w:val="left"/>
    </w:lvl>
  </w:abstractNum>
  <w:abstractNum w:abstractNumId="2" w15:restartNumberingAfterBreak="0">
    <w:nsid w:val="06337942"/>
    <w:multiLevelType w:val="hybridMultilevel"/>
    <w:tmpl w:val="680CF16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1330FC"/>
    <w:multiLevelType w:val="hybridMultilevel"/>
    <w:tmpl w:val="E5E892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D56DA"/>
    <w:multiLevelType w:val="hybridMultilevel"/>
    <w:tmpl w:val="587E635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480DC9"/>
    <w:multiLevelType w:val="hybridMultilevel"/>
    <w:tmpl w:val="12E89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E0A5E"/>
    <w:multiLevelType w:val="hybridMultilevel"/>
    <w:tmpl w:val="A6D0E2C2"/>
    <w:lvl w:ilvl="0" w:tplc="D418534E">
      <w:start w:val="1"/>
      <w:numFmt w:val="bullet"/>
      <w:pStyle w:val="puce2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7" w15:restartNumberingAfterBreak="0">
    <w:nsid w:val="29A54B38"/>
    <w:multiLevelType w:val="hybridMultilevel"/>
    <w:tmpl w:val="63E4AB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05024"/>
    <w:multiLevelType w:val="hybridMultilevel"/>
    <w:tmpl w:val="57468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D4B4B"/>
    <w:multiLevelType w:val="hybridMultilevel"/>
    <w:tmpl w:val="748A35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CC569F"/>
    <w:multiLevelType w:val="hybridMultilevel"/>
    <w:tmpl w:val="662C0386"/>
    <w:lvl w:ilvl="0" w:tplc="AB9C12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D19D4"/>
    <w:multiLevelType w:val="hybridMultilevel"/>
    <w:tmpl w:val="155A6BF8"/>
    <w:lvl w:ilvl="0" w:tplc="ED4071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FFC111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9B261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48C3D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73868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D3A56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0C20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C2E6F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5683C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C479D"/>
    <w:multiLevelType w:val="hybridMultilevel"/>
    <w:tmpl w:val="F302527A"/>
    <w:styleLink w:val="StyleAvecpuces"/>
    <w:lvl w:ilvl="0" w:tplc="001EE5FC">
      <w:start w:val="1"/>
      <w:numFmt w:val="bullet"/>
      <w:lvlText w:val=""/>
      <w:lvlJc w:val="left"/>
      <w:pPr>
        <w:tabs>
          <w:tab w:val="num" w:pos="720"/>
        </w:tabs>
        <w:ind w:left="360" w:hanging="360"/>
      </w:pPr>
      <w:rPr>
        <w:rFonts w:ascii="Symbol" w:hAnsi="Symbol"/>
        <w:sz w:val="24"/>
      </w:rPr>
    </w:lvl>
    <w:lvl w:ilvl="1" w:tplc="82AA11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7BEB7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709B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DC89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3C2C6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2C1A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403A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07020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A59FA"/>
    <w:multiLevelType w:val="hybridMultilevel"/>
    <w:tmpl w:val="664029E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3794D2E"/>
    <w:multiLevelType w:val="hybridMultilevel"/>
    <w:tmpl w:val="44E0CD94"/>
    <w:styleLink w:val="PucecertaTAF"/>
    <w:lvl w:ilvl="0" w:tplc="E034CE22">
      <w:start w:val="1"/>
      <w:numFmt w:val="decimal"/>
      <w:lvlText w:val="Travail à faire %1"/>
      <w:lvlJc w:val="left"/>
      <w:pPr>
        <w:ind w:left="2098" w:hanging="2098"/>
      </w:pPr>
      <w:rPr>
        <w:b/>
        <w:i w:val="0"/>
        <w:sz w:val="24"/>
        <w:szCs w:val="24"/>
      </w:rPr>
    </w:lvl>
    <w:lvl w:ilvl="1" w:tplc="96CA63D8">
      <w:start w:val="1"/>
      <w:numFmt w:val="decimal"/>
      <w:lvlText w:val="Q%2."/>
      <w:lvlJc w:val="left"/>
      <w:pPr>
        <w:ind w:left="850" w:hanging="487"/>
      </w:pPr>
      <w:rPr>
        <w:b/>
        <w:i w:val="0"/>
        <w:sz w:val="24"/>
        <w:szCs w:val="24"/>
      </w:rPr>
    </w:lvl>
    <w:lvl w:ilvl="2" w:tplc="EDAA2EF6">
      <w:start w:val="1"/>
      <w:numFmt w:val="decimal"/>
      <w:lvlText w:val="%3."/>
      <w:lvlJc w:val="left"/>
      <w:pPr>
        <w:ind w:left="1440" w:hanging="360"/>
      </w:pPr>
    </w:lvl>
    <w:lvl w:ilvl="3" w:tplc="ED6E22FC">
      <w:start w:val="1"/>
      <w:numFmt w:val="decimal"/>
      <w:lvlText w:val="%4."/>
      <w:lvlJc w:val="left"/>
      <w:pPr>
        <w:ind w:left="1800" w:hanging="360"/>
      </w:pPr>
    </w:lvl>
    <w:lvl w:ilvl="4" w:tplc="70B07E56">
      <w:start w:val="1"/>
      <w:numFmt w:val="decimal"/>
      <w:lvlText w:val="%5."/>
      <w:lvlJc w:val="left"/>
      <w:pPr>
        <w:ind w:left="2160" w:hanging="360"/>
      </w:pPr>
    </w:lvl>
    <w:lvl w:ilvl="5" w:tplc="1E642F3C">
      <w:start w:val="1"/>
      <w:numFmt w:val="decimal"/>
      <w:lvlText w:val="%6."/>
      <w:lvlJc w:val="left"/>
      <w:pPr>
        <w:ind w:left="2520" w:hanging="360"/>
      </w:pPr>
    </w:lvl>
    <w:lvl w:ilvl="6" w:tplc="98CC4A40">
      <w:start w:val="1"/>
      <w:numFmt w:val="decimal"/>
      <w:lvlText w:val="%7."/>
      <w:lvlJc w:val="left"/>
      <w:pPr>
        <w:ind w:left="2880" w:hanging="360"/>
      </w:pPr>
    </w:lvl>
    <w:lvl w:ilvl="7" w:tplc="EFAAD222">
      <w:start w:val="1"/>
      <w:numFmt w:val="decimal"/>
      <w:lvlText w:val="%8."/>
      <w:lvlJc w:val="left"/>
      <w:pPr>
        <w:ind w:left="3240" w:hanging="360"/>
      </w:pPr>
    </w:lvl>
    <w:lvl w:ilvl="8" w:tplc="19CC228A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466C57AD"/>
    <w:multiLevelType w:val="hybridMultilevel"/>
    <w:tmpl w:val="8E44370C"/>
    <w:lvl w:ilvl="0" w:tplc="47E0F3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DE8912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1A45D4"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52477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6A539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9CF5E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1A463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F600D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BE20C9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4AC40BAF"/>
    <w:multiLevelType w:val="hybridMultilevel"/>
    <w:tmpl w:val="20F609F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7E2389"/>
    <w:multiLevelType w:val="hybridMultilevel"/>
    <w:tmpl w:val="D36EB55E"/>
    <w:styleLink w:val="Pucecertamanipulation"/>
    <w:lvl w:ilvl="0" w:tplc="7DCC9634">
      <w:numFmt w:val="bullet"/>
      <w:lvlText w:val=""/>
      <w:lvlJc w:val="left"/>
      <w:pPr>
        <w:ind w:left="397" w:hanging="397"/>
      </w:pPr>
      <w:rPr>
        <w:rFonts w:hAnsi="Symbol" w:hint="default"/>
        <w:sz w:val="24"/>
      </w:rPr>
    </w:lvl>
    <w:lvl w:ilvl="1" w:tplc="CF72DD5E">
      <w:numFmt w:val="bullet"/>
      <w:lvlText w:val=""/>
      <w:lvlJc w:val="left"/>
      <w:pPr>
        <w:ind w:left="1800" w:hanging="720"/>
      </w:pPr>
      <w:rPr>
        <w:rFonts w:ascii="Wingdings" w:hAnsi="Wingdings" w:cs="Wingdings"/>
        <w:sz w:val="22"/>
        <w:szCs w:val="24"/>
      </w:rPr>
    </w:lvl>
    <w:lvl w:ilvl="2" w:tplc="16145C1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 w:tplc="B73065BE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 w:tplc="C642774E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516031C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 w:tplc="99281B3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 w:tplc="2A8C8666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999EB3B0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8" w15:restartNumberingAfterBreak="0">
    <w:nsid w:val="55F96993"/>
    <w:multiLevelType w:val="hybridMultilevel"/>
    <w:tmpl w:val="20F609F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63C49"/>
    <w:multiLevelType w:val="hybridMultilevel"/>
    <w:tmpl w:val="1B8E924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9B82CFF"/>
    <w:multiLevelType w:val="hybridMultilevel"/>
    <w:tmpl w:val="20F609F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443B4F"/>
    <w:multiLevelType w:val="hybridMultilevel"/>
    <w:tmpl w:val="5FAA77A0"/>
    <w:lvl w:ilvl="0" w:tplc="3544CB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E749B0"/>
    <w:multiLevelType w:val="hybridMultilevel"/>
    <w:tmpl w:val="20F609F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B2249A"/>
    <w:multiLevelType w:val="hybridMultilevel"/>
    <w:tmpl w:val="700E4B2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6D4203"/>
    <w:multiLevelType w:val="hybridMultilevel"/>
    <w:tmpl w:val="3F6219CC"/>
    <w:lvl w:ilvl="0" w:tplc="F15E48B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6FE9A04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D4434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80445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BACF81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C663A2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EB0CD0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9A4D94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EE2B23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 w15:restartNumberingAfterBreak="0">
    <w:nsid w:val="68A66F46"/>
    <w:multiLevelType w:val="hybridMultilevel"/>
    <w:tmpl w:val="E968E8C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CD2AF3"/>
    <w:multiLevelType w:val="hybridMultilevel"/>
    <w:tmpl w:val="B3B6CAE0"/>
    <w:lvl w:ilvl="0" w:tplc="7E40E03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C846A28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1AE3B4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D78D7A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6A041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7213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A56231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3FE665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11E04B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73D92C83"/>
    <w:multiLevelType w:val="hybridMultilevel"/>
    <w:tmpl w:val="D4A2D82A"/>
    <w:lvl w:ilvl="0" w:tplc="C75C89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DAEAF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6AA64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78884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9FEFF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63EC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3D032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E786B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36E1C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EC2725"/>
    <w:multiLevelType w:val="hybridMultilevel"/>
    <w:tmpl w:val="20F609FE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6"/>
  </w:num>
  <w:num w:numId="3">
    <w:abstractNumId w:val="17"/>
  </w:num>
  <w:num w:numId="4">
    <w:abstractNumId w:val="14"/>
  </w:num>
  <w:num w:numId="5">
    <w:abstractNumId w:val="24"/>
  </w:num>
  <w:num w:numId="6">
    <w:abstractNumId w:val="26"/>
  </w:num>
  <w:num w:numId="7">
    <w:abstractNumId w:val="15"/>
  </w:num>
  <w:num w:numId="8">
    <w:abstractNumId w:val="25"/>
  </w:num>
  <w:num w:numId="9">
    <w:abstractNumId w:val="13"/>
  </w:num>
  <w:num w:numId="10">
    <w:abstractNumId w:val="20"/>
  </w:num>
  <w:num w:numId="11">
    <w:abstractNumId w:val="28"/>
  </w:num>
  <w:num w:numId="12">
    <w:abstractNumId w:val="22"/>
  </w:num>
  <w:num w:numId="13">
    <w:abstractNumId w:val="18"/>
  </w:num>
  <w:num w:numId="14">
    <w:abstractNumId w:val="16"/>
  </w:num>
  <w:num w:numId="15">
    <w:abstractNumId w:val="23"/>
  </w:num>
  <w:num w:numId="16">
    <w:abstractNumId w:val="11"/>
  </w:num>
  <w:num w:numId="17">
    <w:abstractNumId w:val="7"/>
  </w:num>
  <w:num w:numId="18">
    <w:abstractNumId w:val="27"/>
  </w:num>
  <w:num w:numId="19">
    <w:abstractNumId w:val="3"/>
  </w:num>
  <w:num w:numId="20">
    <w:abstractNumId w:val="10"/>
  </w:num>
  <w:num w:numId="21">
    <w:abstractNumId w:val="5"/>
  </w:num>
  <w:num w:numId="22">
    <w:abstractNumId w:val="19"/>
  </w:num>
  <w:num w:numId="23">
    <w:abstractNumId w:val="8"/>
  </w:num>
  <w:num w:numId="24">
    <w:abstractNumId w:val="0"/>
  </w:num>
  <w:num w:numId="25">
    <w:abstractNumId w:val="9"/>
  </w:num>
  <w:num w:numId="26">
    <w:abstractNumId w:val="2"/>
  </w:num>
  <w:num w:numId="27">
    <w:abstractNumId w:val="4"/>
  </w:num>
  <w:num w:numId="28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77A"/>
    <w:rsid w:val="00003B7C"/>
    <w:rsid w:val="00004090"/>
    <w:rsid w:val="00004E13"/>
    <w:rsid w:val="00015333"/>
    <w:rsid w:val="00025C61"/>
    <w:rsid w:val="00026B09"/>
    <w:rsid w:val="00030796"/>
    <w:rsid w:val="000320C0"/>
    <w:rsid w:val="00037BE1"/>
    <w:rsid w:val="00057520"/>
    <w:rsid w:val="00060990"/>
    <w:rsid w:val="00062A80"/>
    <w:rsid w:val="000665F5"/>
    <w:rsid w:val="000674B9"/>
    <w:rsid w:val="00070425"/>
    <w:rsid w:val="000804F4"/>
    <w:rsid w:val="00086DEF"/>
    <w:rsid w:val="000901A9"/>
    <w:rsid w:val="000906A8"/>
    <w:rsid w:val="00090ECE"/>
    <w:rsid w:val="000911B9"/>
    <w:rsid w:val="00093DFE"/>
    <w:rsid w:val="000945C1"/>
    <w:rsid w:val="0009537F"/>
    <w:rsid w:val="0009623F"/>
    <w:rsid w:val="00096B0F"/>
    <w:rsid w:val="000A33BA"/>
    <w:rsid w:val="000A38BF"/>
    <w:rsid w:val="000A3C46"/>
    <w:rsid w:val="000A4FC8"/>
    <w:rsid w:val="000A7441"/>
    <w:rsid w:val="000B3773"/>
    <w:rsid w:val="000B4616"/>
    <w:rsid w:val="000B6A9F"/>
    <w:rsid w:val="000C44BE"/>
    <w:rsid w:val="000C63DD"/>
    <w:rsid w:val="000C74A7"/>
    <w:rsid w:val="000D163D"/>
    <w:rsid w:val="000D4C34"/>
    <w:rsid w:val="000E0D75"/>
    <w:rsid w:val="000E5D97"/>
    <w:rsid w:val="000E67D6"/>
    <w:rsid w:val="000E7DAF"/>
    <w:rsid w:val="000F0D53"/>
    <w:rsid w:val="000F14BA"/>
    <w:rsid w:val="000F1CA1"/>
    <w:rsid w:val="000F22C1"/>
    <w:rsid w:val="000F250A"/>
    <w:rsid w:val="000F6C05"/>
    <w:rsid w:val="00102160"/>
    <w:rsid w:val="001131E0"/>
    <w:rsid w:val="001133DE"/>
    <w:rsid w:val="00114D48"/>
    <w:rsid w:val="00120CFF"/>
    <w:rsid w:val="00122D8A"/>
    <w:rsid w:val="00130012"/>
    <w:rsid w:val="0013349D"/>
    <w:rsid w:val="00133815"/>
    <w:rsid w:val="00134BF2"/>
    <w:rsid w:val="001379D3"/>
    <w:rsid w:val="00142130"/>
    <w:rsid w:val="00142553"/>
    <w:rsid w:val="00144C52"/>
    <w:rsid w:val="00146032"/>
    <w:rsid w:val="00146692"/>
    <w:rsid w:val="00154405"/>
    <w:rsid w:val="00163880"/>
    <w:rsid w:val="00166A5F"/>
    <w:rsid w:val="0016759B"/>
    <w:rsid w:val="00170CFE"/>
    <w:rsid w:val="00173463"/>
    <w:rsid w:val="00173509"/>
    <w:rsid w:val="0017638F"/>
    <w:rsid w:val="00177AC7"/>
    <w:rsid w:val="00197300"/>
    <w:rsid w:val="001A74BA"/>
    <w:rsid w:val="001A7512"/>
    <w:rsid w:val="001B0DA5"/>
    <w:rsid w:val="001C153E"/>
    <w:rsid w:val="001C27D9"/>
    <w:rsid w:val="001C30E4"/>
    <w:rsid w:val="001C6D3B"/>
    <w:rsid w:val="001C7109"/>
    <w:rsid w:val="001C779E"/>
    <w:rsid w:val="001C7843"/>
    <w:rsid w:val="001D0A1C"/>
    <w:rsid w:val="001D0FB9"/>
    <w:rsid w:val="001D29FE"/>
    <w:rsid w:val="001D54BC"/>
    <w:rsid w:val="001D7429"/>
    <w:rsid w:val="001D7A66"/>
    <w:rsid w:val="001E23A6"/>
    <w:rsid w:val="001E3F5A"/>
    <w:rsid w:val="00201516"/>
    <w:rsid w:val="00201E62"/>
    <w:rsid w:val="00203156"/>
    <w:rsid w:val="00203639"/>
    <w:rsid w:val="00215A4A"/>
    <w:rsid w:val="0022117C"/>
    <w:rsid w:val="00222139"/>
    <w:rsid w:val="00222EE2"/>
    <w:rsid w:val="002269E0"/>
    <w:rsid w:val="002349D5"/>
    <w:rsid w:val="00234DD7"/>
    <w:rsid w:val="00243822"/>
    <w:rsid w:val="0024551B"/>
    <w:rsid w:val="00245E7F"/>
    <w:rsid w:val="00246484"/>
    <w:rsid w:val="00251C5C"/>
    <w:rsid w:val="00252724"/>
    <w:rsid w:val="0025450E"/>
    <w:rsid w:val="0025689C"/>
    <w:rsid w:val="0028379C"/>
    <w:rsid w:val="0029250B"/>
    <w:rsid w:val="00293404"/>
    <w:rsid w:val="00293A17"/>
    <w:rsid w:val="00295A32"/>
    <w:rsid w:val="002A0144"/>
    <w:rsid w:val="002A6F27"/>
    <w:rsid w:val="002A7195"/>
    <w:rsid w:val="002B5E8E"/>
    <w:rsid w:val="002B6318"/>
    <w:rsid w:val="002C04C4"/>
    <w:rsid w:val="002C66A4"/>
    <w:rsid w:val="002D2C4F"/>
    <w:rsid w:val="002D2D19"/>
    <w:rsid w:val="002D6DBE"/>
    <w:rsid w:val="002E34F6"/>
    <w:rsid w:val="002E378F"/>
    <w:rsid w:val="002E6D54"/>
    <w:rsid w:val="002E74C8"/>
    <w:rsid w:val="002F0F62"/>
    <w:rsid w:val="002F5805"/>
    <w:rsid w:val="002F7561"/>
    <w:rsid w:val="0030376E"/>
    <w:rsid w:val="003123C6"/>
    <w:rsid w:val="003123F0"/>
    <w:rsid w:val="00313DCF"/>
    <w:rsid w:val="003209E2"/>
    <w:rsid w:val="0032278C"/>
    <w:rsid w:val="00325343"/>
    <w:rsid w:val="00325750"/>
    <w:rsid w:val="003317FD"/>
    <w:rsid w:val="0033194C"/>
    <w:rsid w:val="00360FD4"/>
    <w:rsid w:val="0037390E"/>
    <w:rsid w:val="00376D05"/>
    <w:rsid w:val="00377F83"/>
    <w:rsid w:val="00390493"/>
    <w:rsid w:val="00390740"/>
    <w:rsid w:val="00390F0D"/>
    <w:rsid w:val="00391AF9"/>
    <w:rsid w:val="00393600"/>
    <w:rsid w:val="00393764"/>
    <w:rsid w:val="00397375"/>
    <w:rsid w:val="003A3F5A"/>
    <w:rsid w:val="003A7440"/>
    <w:rsid w:val="003B0E58"/>
    <w:rsid w:val="003B0F30"/>
    <w:rsid w:val="003B15B1"/>
    <w:rsid w:val="003B3459"/>
    <w:rsid w:val="003C11F9"/>
    <w:rsid w:val="003C5DAF"/>
    <w:rsid w:val="003D09B3"/>
    <w:rsid w:val="003D0FCF"/>
    <w:rsid w:val="003D1006"/>
    <w:rsid w:val="003D1E65"/>
    <w:rsid w:val="003D2820"/>
    <w:rsid w:val="003D328D"/>
    <w:rsid w:val="003D5E76"/>
    <w:rsid w:val="003E35FE"/>
    <w:rsid w:val="003E5E0E"/>
    <w:rsid w:val="003F14FB"/>
    <w:rsid w:val="003F2FC8"/>
    <w:rsid w:val="003F37F4"/>
    <w:rsid w:val="0040141F"/>
    <w:rsid w:val="00404377"/>
    <w:rsid w:val="00406E5C"/>
    <w:rsid w:val="00410B77"/>
    <w:rsid w:val="00414024"/>
    <w:rsid w:val="00414B25"/>
    <w:rsid w:val="004243FE"/>
    <w:rsid w:val="00425D25"/>
    <w:rsid w:val="00425D96"/>
    <w:rsid w:val="00430EF5"/>
    <w:rsid w:val="0043536B"/>
    <w:rsid w:val="00435981"/>
    <w:rsid w:val="0043774E"/>
    <w:rsid w:val="0044770B"/>
    <w:rsid w:val="00452D61"/>
    <w:rsid w:val="0045639A"/>
    <w:rsid w:val="004602FC"/>
    <w:rsid w:val="004618A4"/>
    <w:rsid w:val="00461960"/>
    <w:rsid w:val="00461C33"/>
    <w:rsid w:val="00464098"/>
    <w:rsid w:val="004710C9"/>
    <w:rsid w:val="00474444"/>
    <w:rsid w:val="00474A65"/>
    <w:rsid w:val="00481526"/>
    <w:rsid w:val="00485A56"/>
    <w:rsid w:val="00487075"/>
    <w:rsid w:val="00492D66"/>
    <w:rsid w:val="004A1A96"/>
    <w:rsid w:val="004A52BA"/>
    <w:rsid w:val="004B137F"/>
    <w:rsid w:val="004B156D"/>
    <w:rsid w:val="004B3E8A"/>
    <w:rsid w:val="004C2C71"/>
    <w:rsid w:val="004C75E2"/>
    <w:rsid w:val="004D032B"/>
    <w:rsid w:val="004D29BF"/>
    <w:rsid w:val="004D598E"/>
    <w:rsid w:val="004E339F"/>
    <w:rsid w:val="004E7A54"/>
    <w:rsid w:val="004F1643"/>
    <w:rsid w:val="004F3157"/>
    <w:rsid w:val="004F3B74"/>
    <w:rsid w:val="004F3F88"/>
    <w:rsid w:val="004F7B68"/>
    <w:rsid w:val="00507281"/>
    <w:rsid w:val="005124FD"/>
    <w:rsid w:val="0051550C"/>
    <w:rsid w:val="0052240C"/>
    <w:rsid w:val="00524979"/>
    <w:rsid w:val="00525FF2"/>
    <w:rsid w:val="00530436"/>
    <w:rsid w:val="005313E6"/>
    <w:rsid w:val="00534EE9"/>
    <w:rsid w:val="00536F2A"/>
    <w:rsid w:val="00540C1B"/>
    <w:rsid w:val="005417F5"/>
    <w:rsid w:val="00541C54"/>
    <w:rsid w:val="00547DA9"/>
    <w:rsid w:val="0055008C"/>
    <w:rsid w:val="00551DDF"/>
    <w:rsid w:val="0055277A"/>
    <w:rsid w:val="00553B83"/>
    <w:rsid w:val="00556300"/>
    <w:rsid w:val="00556E54"/>
    <w:rsid w:val="00557D86"/>
    <w:rsid w:val="005608F8"/>
    <w:rsid w:val="00561759"/>
    <w:rsid w:val="00561D20"/>
    <w:rsid w:val="00562915"/>
    <w:rsid w:val="005700C4"/>
    <w:rsid w:val="005702BA"/>
    <w:rsid w:val="005728BC"/>
    <w:rsid w:val="00574988"/>
    <w:rsid w:val="00596C22"/>
    <w:rsid w:val="005A3599"/>
    <w:rsid w:val="005B084B"/>
    <w:rsid w:val="005B3829"/>
    <w:rsid w:val="005B7641"/>
    <w:rsid w:val="005C3118"/>
    <w:rsid w:val="005C6EDE"/>
    <w:rsid w:val="005D43F0"/>
    <w:rsid w:val="005D4843"/>
    <w:rsid w:val="005D69B2"/>
    <w:rsid w:val="005E2B3B"/>
    <w:rsid w:val="005F0403"/>
    <w:rsid w:val="005F233D"/>
    <w:rsid w:val="005F501A"/>
    <w:rsid w:val="005F66EB"/>
    <w:rsid w:val="00602311"/>
    <w:rsid w:val="00603D8E"/>
    <w:rsid w:val="00605A38"/>
    <w:rsid w:val="00610655"/>
    <w:rsid w:val="006111AA"/>
    <w:rsid w:val="006117BF"/>
    <w:rsid w:val="00614757"/>
    <w:rsid w:val="00614E9D"/>
    <w:rsid w:val="00615EC9"/>
    <w:rsid w:val="006343BF"/>
    <w:rsid w:val="00636761"/>
    <w:rsid w:val="00637CE0"/>
    <w:rsid w:val="006428A2"/>
    <w:rsid w:val="00643ADA"/>
    <w:rsid w:val="0064426F"/>
    <w:rsid w:val="00645CEF"/>
    <w:rsid w:val="0064698E"/>
    <w:rsid w:val="00647A58"/>
    <w:rsid w:val="006515E0"/>
    <w:rsid w:val="006636FE"/>
    <w:rsid w:val="006652E4"/>
    <w:rsid w:val="006733C0"/>
    <w:rsid w:val="00674B47"/>
    <w:rsid w:val="0067618D"/>
    <w:rsid w:val="0068102E"/>
    <w:rsid w:val="0068126C"/>
    <w:rsid w:val="00683A89"/>
    <w:rsid w:val="00684EF2"/>
    <w:rsid w:val="00685D52"/>
    <w:rsid w:val="00691073"/>
    <w:rsid w:val="006945EC"/>
    <w:rsid w:val="00696393"/>
    <w:rsid w:val="00697114"/>
    <w:rsid w:val="006974D8"/>
    <w:rsid w:val="006A382E"/>
    <w:rsid w:val="006B4376"/>
    <w:rsid w:val="006B6BE0"/>
    <w:rsid w:val="006C50D4"/>
    <w:rsid w:val="006C530C"/>
    <w:rsid w:val="006C7310"/>
    <w:rsid w:val="006C7BD8"/>
    <w:rsid w:val="006D14F2"/>
    <w:rsid w:val="006D3D80"/>
    <w:rsid w:val="006D43FD"/>
    <w:rsid w:val="006D53FB"/>
    <w:rsid w:val="006D5CA4"/>
    <w:rsid w:val="006D64A9"/>
    <w:rsid w:val="006D69DC"/>
    <w:rsid w:val="006E4C59"/>
    <w:rsid w:val="006E4CCC"/>
    <w:rsid w:val="006E6D64"/>
    <w:rsid w:val="006F05AB"/>
    <w:rsid w:val="006F2A5B"/>
    <w:rsid w:val="006F2D6B"/>
    <w:rsid w:val="006F5726"/>
    <w:rsid w:val="006F664C"/>
    <w:rsid w:val="00700AB5"/>
    <w:rsid w:val="007063B7"/>
    <w:rsid w:val="00706937"/>
    <w:rsid w:val="007071C2"/>
    <w:rsid w:val="007072B7"/>
    <w:rsid w:val="00712824"/>
    <w:rsid w:val="0071401D"/>
    <w:rsid w:val="007154F7"/>
    <w:rsid w:val="007259C6"/>
    <w:rsid w:val="007302BA"/>
    <w:rsid w:val="00736274"/>
    <w:rsid w:val="00736EEB"/>
    <w:rsid w:val="0073746D"/>
    <w:rsid w:val="00744CF5"/>
    <w:rsid w:val="00746694"/>
    <w:rsid w:val="00746937"/>
    <w:rsid w:val="007537F9"/>
    <w:rsid w:val="00757196"/>
    <w:rsid w:val="00772D92"/>
    <w:rsid w:val="00773B61"/>
    <w:rsid w:val="0077483D"/>
    <w:rsid w:val="007762F4"/>
    <w:rsid w:val="00777E4B"/>
    <w:rsid w:val="0078208F"/>
    <w:rsid w:val="00782F64"/>
    <w:rsid w:val="00784780"/>
    <w:rsid w:val="00784A69"/>
    <w:rsid w:val="00790261"/>
    <w:rsid w:val="00797C61"/>
    <w:rsid w:val="007B17FE"/>
    <w:rsid w:val="007B1F9A"/>
    <w:rsid w:val="007B778E"/>
    <w:rsid w:val="007C079F"/>
    <w:rsid w:val="007D43A0"/>
    <w:rsid w:val="007E4F0F"/>
    <w:rsid w:val="007E5B18"/>
    <w:rsid w:val="007E5FB9"/>
    <w:rsid w:val="007F5C5D"/>
    <w:rsid w:val="008005B8"/>
    <w:rsid w:val="00802D8C"/>
    <w:rsid w:val="00803FE8"/>
    <w:rsid w:val="00804CF9"/>
    <w:rsid w:val="00835801"/>
    <w:rsid w:val="00837761"/>
    <w:rsid w:val="00837F7F"/>
    <w:rsid w:val="00850019"/>
    <w:rsid w:val="008568B6"/>
    <w:rsid w:val="00861BE0"/>
    <w:rsid w:val="00863E69"/>
    <w:rsid w:val="008643B5"/>
    <w:rsid w:val="00866A56"/>
    <w:rsid w:val="00867BF5"/>
    <w:rsid w:val="00870F5D"/>
    <w:rsid w:val="00871823"/>
    <w:rsid w:val="008732B0"/>
    <w:rsid w:val="0087364F"/>
    <w:rsid w:val="00874864"/>
    <w:rsid w:val="008751EB"/>
    <w:rsid w:val="00887457"/>
    <w:rsid w:val="008A1D33"/>
    <w:rsid w:val="008A76C6"/>
    <w:rsid w:val="008A77CB"/>
    <w:rsid w:val="008B0D0A"/>
    <w:rsid w:val="008B523A"/>
    <w:rsid w:val="008B58EB"/>
    <w:rsid w:val="008B670B"/>
    <w:rsid w:val="008B673D"/>
    <w:rsid w:val="008C3EE6"/>
    <w:rsid w:val="008C405F"/>
    <w:rsid w:val="008D3FE3"/>
    <w:rsid w:val="008D4A7F"/>
    <w:rsid w:val="008D7A11"/>
    <w:rsid w:val="008F0569"/>
    <w:rsid w:val="008F19D4"/>
    <w:rsid w:val="008F2B50"/>
    <w:rsid w:val="008F3E41"/>
    <w:rsid w:val="008F581C"/>
    <w:rsid w:val="009046C8"/>
    <w:rsid w:val="0090485D"/>
    <w:rsid w:val="00906CA6"/>
    <w:rsid w:val="00907FC7"/>
    <w:rsid w:val="00907FE0"/>
    <w:rsid w:val="00910262"/>
    <w:rsid w:val="00911F20"/>
    <w:rsid w:val="00923594"/>
    <w:rsid w:val="009262F8"/>
    <w:rsid w:val="00927578"/>
    <w:rsid w:val="00931C47"/>
    <w:rsid w:val="009323B3"/>
    <w:rsid w:val="00933BCB"/>
    <w:rsid w:val="00936192"/>
    <w:rsid w:val="00940BB9"/>
    <w:rsid w:val="00957AF1"/>
    <w:rsid w:val="00960647"/>
    <w:rsid w:val="00965D98"/>
    <w:rsid w:val="00966A0B"/>
    <w:rsid w:val="00970391"/>
    <w:rsid w:val="00970518"/>
    <w:rsid w:val="00971C5B"/>
    <w:rsid w:val="009751F6"/>
    <w:rsid w:val="00980986"/>
    <w:rsid w:val="00982EB2"/>
    <w:rsid w:val="009875A7"/>
    <w:rsid w:val="009916DB"/>
    <w:rsid w:val="00994DA9"/>
    <w:rsid w:val="0099582E"/>
    <w:rsid w:val="00995861"/>
    <w:rsid w:val="009A3953"/>
    <w:rsid w:val="009B0A3F"/>
    <w:rsid w:val="009B19A4"/>
    <w:rsid w:val="009B5078"/>
    <w:rsid w:val="009C0021"/>
    <w:rsid w:val="009C0EEE"/>
    <w:rsid w:val="009C1CE3"/>
    <w:rsid w:val="009C6577"/>
    <w:rsid w:val="009D1F96"/>
    <w:rsid w:val="009D2FC4"/>
    <w:rsid w:val="009E5512"/>
    <w:rsid w:val="009E6058"/>
    <w:rsid w:val="009E65BF"/>
    <w:rsid w:val="009F4FFA"/>
    <w:rsid w:val="00A02587"/>
    <w:rsid w:val="00A03154"/>
    <w:rsid w:val="00A03469"/>
    <w:rsid w:val="00A06C82"/>
    <w:rsid w:val="00A11FF6"/>
    <w:rsid w:val="00A15C69"/>
    <w:rsid w:val="00A16E3B"/>
    <w:rsid w:val="00A264FE"/>
    <w:rsid w:val="00A30871"/>
    <w:rsid w:val="00A43A63"/>
    <w:rsid w:val="00A45545"/>
    <w:rsid w:val="00A4690B"/>
    <w:rsid w:val="00A56301"/>
    <w:rsid w:val="00A5699C"/>
    <w:rsid w:val="00A60CD0"/>
    <w:rsid w:val="00A66363"/>
    <w:rsid w:val="00A700FE"/>
    <w:rsid w:val="00A74520"/>
    <w:rsid w:val="00A77D35"/>
    <w:rsid w:val="00A900FF"/>
    <w:rsid w:val="00A9547B"/>
    <w:rsid w:val="00A96B48"/>
    <w:rsid w:val="00AA005E"/>
    <w:rsid w:val="00AA2CF0"/>
    <w:rsid w:val="00AB6E89"/>
    <w:rsid w:val="00AC06FD"/>
    <w:rsid w:val="00AC0E34"/>
    <w:rsid w:val="00AC32C0"/>
    <w:rsid w:val="00AC32EA"/>
    <w:rsid w:val="00AC5CD3"/>
    <w:rsid w:val="00AC602C"/>
    <w:rsid w:val="00AD50DE"/>
    <w:rsid w:val="00AE33E6"/>
    <w:rsid w:val="00AE3AC6"/>
    <w:rsid w:val="00AE5121"/>
    <w:rsid w:val="00AF3001"/>
    <w:rsid w:val="00AF6540"/>
    <w:rsid w:val="00AF68ED"/>
    <w:rsid w:val="00B01646"/>
    <w:rsid w:val="00B0635C"/>
    <w:rsid w:val="00B13D2D"/>
    <w:rsid w:val="00B163BF"/>
    <w:rsid w:val="00B201E3"/>
    <w:rsid w:val="00B20FC4"/>
    <w:rsid w:val="00B357BF"/>
    <w:rsid w:val="00B435EB"/>
    <w:rsid w:val="00B442A5"/>
    <w:rsid w:val="00B46C98"/>
    <w:rsid w:val="00B554E8"/>
    <w:rsid w:val="00B57B84"/>
    <w:rsid w:val="00B60F38"/>
    <w:rsid w:val="00B61FF9"/>
    <w:rsid w:val="00B65014"/>
    <w:rsid w:val="00B67895"/>
    <w:rsid w:val="00B725FF"/>
    <w:rsid w:val="00B753E2"/>
    <w:rsid w:val="00B82333"/>
    <w:rsid w:val="00B825B8"/>
    <w:rsid w:val="00B82F13"/>
    <w:rsid w:val="00B9705F"/>
    <w:rsid w:val="00B9730B"/>
    <w:rsid w:val="00B975C6"/>
    <w:rsid w:val="00B97665"/>
    <w:rsid w:val="00BA386D"/>
    <w:rsid w:val="00BA3FA5"/>
    <w:rsid w:val="00BA53E2"/>
    <w:rsid w:val="00BB0B3E"/>
    <w:rsid w:val="00BB35EE"/>
    <w:rsid w:val="00BB73DD"/>
    <w:rsid w:val="00BC0B5D"/>
    <w:rsid w:val="00BC6B68"/>
    <w:rsid w:val="00BC70BF"/>
    <w:rsid w:val="00BC7F0E"/>
    <w:rsid w:val="00BD0538"/>
    <w:rsid w:val="00BD1530"/>
    <w:rsid w:val="00BD5C12"/>
    <w:rsid w:val="00BD5E37"/>
    <w:rsid w:val="00BD78D4"/>
    <w:rsid w:val="00BE3480"/>
    <w:rsid w:val="00BE3BC2"/>
    <w:rsid w:val="00BE44F3"/>
    <w:rsid w:val="00BF1A52"/>
    <w:rsid w:val="00BF33F0"/>
    <w:rsid w:val="00BF36C2"/>
    <w:rsid w:val="00C0191F"/>
    <w:rsid w:val="00C03733"/>
    <w:rsid w:val="00C07F69"/>
    <w:rsid w:val="00C10C7E"/>
    <w:rsid w:val="00C11095"/>
    <w:rsid w:val="00C11EE1"/>
    <w:rsid w:val="00C14FBE"/>
    <w:rsid w:val="00C16F27"/>
    <w:rsid w:val="00C1789E"/>
    <w:rsid w:val="00C21BCB"/>
    <w:rsid w:val="00C2317A"/>
    <w:rsid w:val="00C243FD"/>
    <w:rsid w:val="00C25ACF"/>
    <w:rsid w:val="00C27941"/>
    <w:rsid w:val="00C32156"/>
    <w:rsid w:val="00C3619C"/>
    <w:rsid w:val="00C50B0E"/>
    <w:rsid w:val="00C52760"/>
    <w:rsid w:val="00C53042"/>
    <w:rsid w:val="00C5330A"/>
    <w:rsid w:val="00C56B1D"/>
    <w:rsid w:val="00C60BB0"/>
    <w:rsid w:val="00C622A5"/>
    <w:rsid w:val="00C67275"/>
    <w:rsid w:val="00C67F5D"/>
    <w:rsid w:val="00C705BC"/>
    <w:rsid w:val="00C70AD1"/>
    <w:rsid w:val="00C71102"/>
    <w:rsid w:val="00C73156"/>
    <w:rsid w:val="00C741D2"/>
    <w:rsid w:val="00C77771"/>
    <w:rsid w:val="00C80FF7"/>
    <w:rsid w:val="00C95E4A"/>
    <w:rsid w:val="00CA4E16"/>
    <w:rsid w:val="00CB3C69"/>
    <w:rsid w:val="00CB57F6"/>
    <w:rsid w:val="00CB6337"/>
    <w:rsid w:val="00CC6E41"/>
    <w:rsid w:val="00CC7B2A"/>
    <w:rsid w:val="00CD05A8"/>
    <w:rsid w:val="00CE486D"/>
    <w:rsid w:val="00CF2C68"/>
    <w:rsid w:val="00CF3685"/>
    <w:rsid w:val="00D00834"/>
    <w:rsid w:val="00D041AF"/>
    <w:rsid w:val="00D07052"/>
    <w:rsid w:val="00D07847"/>
    <w:rsid w:val="00D133F5"/>
    <w:rsid w:val="00D136A9"/>
    <w:rsid w:val="00D14DB2"/>
    <w:rsid w:val="00D167B2"/>
    <w:rsid w:val="00D171AC"/>
    <w:rsid w:val="00D21C0E"/>
    <w:rsid w:val="00D23087"/>
    <w:rsid w:val="00D262B0"/>
    <w:rsid w:val="00D26CD8"/>
    <w:rsid w:val="00D26D2F"/>
    <w:rsid w:val="00D27E96"/>
    <w:rsid w:val="00D311BA"/>
    <w:rsid w:val="00D3155C"/>
    <w:rsid w:val="00D327F0"/>
    <w:rsid w:val="00D331C5"/>
    <w:rsid w:val="00D42019"/>
    <w:rsid w:val="00D43B04"/>
    <w:rsid w:val="00D44180"/>
    <w:rsid w:val="00D46881"/>
    <w:rsid w:val="00D5143C"/>
    <w:rsid w:val="00D52067"/>
    <w:rsid w:val="00D53531"/>
    <w:rsid w:val="00D57725"/>
    <w:rsid w:val="00D74E63"/>
    <w:rsid w:val="00D8493A"/>
    <w:rsid w:val="00DA5E7D"/>
    <w:rsid w:val="00DB6BB4"/>
    <w:rsid w:val="00DD0A84"/>
    <w:rsid w:val="00DD1C27"/>
    <w:rsid w:val="00DD2E4B"/>
    <w:rsid w:val="00DD774D"/>
    <w:rsid w:val="00DE0B6B"/>
    <w:rsid w:val="00DE4FC8"/>
    <w:rsid w:val="00DE5AC1"/>
    <w:rsid w:val="00DF0005"/>
    <w:rsid w:val="00DF29A0"/>
    <w:rsid w:val="00DF4F54"/>
    <w:rsid w:val="00DF6550"/>
    <w:rsid w:val="00DF721C"/>
    <w:rsid w:val="00E042A5"/>
    <w:rsid w:val="00E06E69"/>
    <w:rsid w:val="00E14F48"/>
    <w:rsid w:val="00E1663B"/>
    <w:rsid w:val="00E2084B"/>
    <w:rsid w:val="00E219F6"/>
    <w:rsid w:val="00E21FE0"/>
    <w:rsid w:val="00E22DED"/>
    <w:rsid w:val="00E335A8"/>
    <w:rsid w:val="00E34469"/>
    <w:rsid w:val="00E413A9"/>
    <w:rsid w:val="00E443B0"/>
    <w:rsid w:val="00E4449E"/>
    <w:rsid w:val="00E44F6D"/>
    <w:rsid w:val="00E54EE1"/>
    <w:rsid w:val="00E55A02"/>
    <w:rsid w:val="00E6169F"/>
    <w:rsid w:val="00E656E6"/>
    <w:rsid w:val="00E6773D"/>
    <w:rsid w:val="00E70D42"/>
    <w:rsid w:val="00E7271E"/>
    <w:rsid w:val="00E727A0"/>
    <w:rsid w:val="00E74806"/>
    <w:rsid w:val="00E800DA"/>
    <w:rsid w:val="00E82621"/>
    <w:rsid w:val="00E855AA"/>
    <w:rsid w:val="00E864AF"/>
    <w:rsid w:val="00E936D7"/>
    <w:rsid w:val="00E94978"/>
    <w:rsid w:val="00E9550C"/>
    <w:rsid w:val="00EA4F03"/>
    <w:rsid w:val="00EA608D"/>
    <w:rsid w:val="00EA7E44"/>
    <w:rsid w:val="00EB34CD"/>
    <w:rsid w:val="00EB6218"/>
    <w:rsid w:val="00EB7340"/>
    <w:rsid w:val="00EC1D10"/>
    <w:rsid w:val="00EC6F2B"/>
    <w:rsid w:val="00EC713B"/>
    <w:rsid w:val="00ED32A0"/>
    <w:rsid w:val="00ED469C"/>
    <w:rsid w:val="00ED5C65"/>
    <w:rsid w:val="00ED5D0D"/>
    <w:rsid w:val="00EE086E"/>
    <w:rsid w:val="00EE591D"/>
    <w:rsid w:val="00EF22EC"/>
    <w:rsid w:val="00EF24F0"/>
    <w:rsid w:val="00EF4F6B"/>
    <w:rsid w:val="00EF69B1"/>
    <w:rsid w:val="00EF7F79"/>
    <w:rsid w:val="00F027FC"/>
    <w:rsid w:val="00F15224"/>
    <w:rsid w:val="00F21DD5"/>
    <w:rsid w:val="00F319C3"/>
    <w:rsid w:val="00F32C0B"/>
    <w:rsid w:val="00F34908"/>
    <w:rsid w:val="00F36E9E"/>
    <w:rsid w:val="00F379D5"/>
    <w:rsid w:val="00F40780"/>
    <w:rsid w:val="00F44FA1"/>
    <w:rsid w:val="00F46A94"/>
    <w:rsid w:val="00F53E97"/>
    <w:rsid w:val="00F54316"/>
    <w:rsid w:val="00F54FF6"/>
    <w:rsid w:val="00F575B3"/>
    <w:rsid w:val="00F71DF0"/>
    <w:rsid w:val="00F7329D"/>
    <w:rsid w:val="00F90BAB"/>
    <w:rsid w:val="00F93C9B"/>
    <w:rsid w:val="00F969FD"/>
    <w:rsid w:val="00FA1CAD"/>
    <w:rsid w:val="00FA1E2F"/>
    <w:rsid w:val="00FA53A9"/>
    <w:rsid w:val="00FA5FCC"/>
    <w:rsid w:val="00FB0BE4"/>
    <w:rsid w:val="00FB15E1"/>
    <w:rsid w:val="00FB2AC6"/>
    <w:rsid w:val="00FB509D"/>
    <w:rsid w:val="00FF1449"/>
    <w:rsid w:val="00FF3B4B"/>
    <w:rsid w:val="0157FFB1"/>
    <w:rsid w:val="0C8C1C56"/>
    <w:rsid w:val="0F7B16EE"/>
    <w:rsid w:val="1D65E6DE"/>
    <w:rsid w:val="1FC2F8C5"/>
    <w:rsid w:val="241E5D8D"/>
    <w:rsid w:val="28F980AD"/>
    <w:rsid w:val="307C633C"/>
    <w:rsid w:val="3A55BA4E"/>
    <w:rsid w:val="44C584D3"/>
    <w:rsid w:val="462DB91A"/>
    <w:rsid w:val="46A5524D"/>
    <w:rsid w:val="49FD2892"/>
    <w:rsid w:val="4C379A5D"/>
    <w:rsid w:val="50330C36"/>
    <w:rsid w:val="55E7B6D1"/>
    <w:rsid w:val="5655E48C"/>
    <w:rsid w:val="5FEC25CC"/>
    <w:rsid w:val="60D662C1"/>
    <w:rsid w:val="67165AB2"/>
    <w:rsid w:val="6DA7DE80"/>
    <w:rsid w:val="6EB24892"/>
    <w:rsid w:val="75AAD3DE"/>
    <w:rsid w:val="7AE37CF8"/>
    <w:rsid w:val="7BDA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01EFDAF"/>
  <w15:docId w15:val="{F9EAD7F8-6AF5-4F57-921B-0A75AFA7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469"/>
    <w:pPr>
      <w:spacing w:before="120" w:after="0" w:line="36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596C2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96C2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96C22"/>
    <w:pPr>
      <w:pBdr>
        <w:top w:val="single" w:sz="6" w:space="2" w:color="4F81BD" w:themeColor="accent1"/>
      </w:pBdr>
      <w:spacing w:before="300"/>
      <w:outlineLvl w:val="2"/>
    </w:pPr>
    <w:rPr>
      <w:caps/>
      <w:color w:val="243F60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96C22"/>
    <w:pPr>
      <w:pBdr>
        <w:top w:val="dotted" w:sz="6" w:space="2" w:color="4F81BD" w:themeColor="accent1"/>
      </w:pBdr>
      <w:spacing w:before="200"/>
      <w:outlineLvl w:val="3"/>
    </w:pPr>
    <w:rPr>
      <w:caps/>
      <w:color w:val="365F91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96C22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96C22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596C22"/>
    <w:pPr>
      <w:spacing w:before="200"/>
      <w:outlineLvl w:val="6"/>
    </w:pPr>
    <w:rPr>
      <w:caps/>
      <w:color w:val="365F91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596C22"/>
    <w:pPr>
      <w:spacing w:before="20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96C22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semiHidden/>
    <w:rsid w:val="002C66A4"/>
    <w:rPr>
      <w:rFonts w:ascii="Tahoma" w:hAnsi="Tahoma" w:cs="Tahoma"/>
      <w:sz w:val="16"/>
      <w:szCs w:val="16"/>
    </w:rPr>
  </w:style>
  <w:style w:type="paragraph" w:styleId="En-tte">
    <w:name w:val="header"/>
    <w:basedOn w:val="Normal"/>
    <w:rsid w:val="00003B7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003B7C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Avecpuces">
    <w:name w:val="Style Avec puces"/>
    <w:basedOn w:val="Aucuneliste"/>
    <w:rsid w:val="00003B7C"/>
    <w:pPr>
      <w:numPr>
        <w:numId w:val="1"/>
      </w:numPr>
    </w:pPr>
  </w:style>
  <w:style w:type="paragraph" w:styleId="Pieddepage">
    <w:name w:val="footer"/>
    <w:basedOn w:val="Normal"/>
    <w:rsid w:val="00F36E9E"/>
    <w:pPr>
      <w:tabs>
        <w:tab w:val="center" w:pos="4536"/>
        <w:tab w:val="right" w:pos="9072"/>
      </w:tabs>
    </w:pPr>
  </w:style>
  <w:style w:type="paragraph" w:styleId="Listepuces">
    <w:name w:val="List Bullet"/>
    <w:basedOn w:val="Normal"/>
    <w:autoRedefine/>
    <w:rsid w:val="00D07052"/>
  </w:style>
  <w:style w:type="paragraph" w:customStyle="1" w:styleId="StylePhilippe">
    <w:name w:val="Style Philippe"/>
    <w:basedOn w:val="Normal"/>
    <w:rsid w:val="0071401D"/>
  </w:style>
  <w:style w:type="paragraph" w:customStyle="1" w:styleId="remarque">
    <w:name w:val="remarque"/>
    <w:basedOn w:val="NormalWeb"/>
    <w:next w:val="Normal"/>
    <w:rsid w:val="0071401D"/>
    <w:pPr>
      <w:spacing w:before="100" w:beforeAutospacing="1" w:after="120"/>
    </w:pPr>
    <w:rPr>
      <w:rFonts w:eastAsia="Arial Unicode MS" w:cs="Arial Unicode MS"/>
      <w:b/>
      <w:bCs/>
      <w:color w:val="000000"/>
      <w:u w:val="single"/>
    </w:rPr>
  </w:style>
  <w:style w:type="paragraph" w:styleId="NormalWeb">
    <w:name w:val="Normal (Web)"/>
    <w:basedOn w:val="Normal"/>
    <w:uiPriority w:val="99"/>
    <w:rsid w:val="0071401D"/>
  </w:style>
  <w:style w:type="paragraph" w:customStyle="1" w:styleId="puce2">
    <w:name w:val="puce2"/>
    <w:basedOn w:val="Listepuces"/>
    <w:rsid w:val="00FB0BE4"/>
    <w:pPr>
      <w:numPr>
        <w:numId w:val="2"/>
      </w:numPr>
    </w:pPr>
    <w:rPr>
      <w:sz w:val="24"/>
    </w:rPr>
  </w:style>
  <w:style w:type="paragraph" w:customStyle="1" w:styleId="1">
    <w:name w:val="1"/>
    <w:basedOn w:val="Normal"/>
    <w:rsid w:val="00A43A63"/>
  </w:style>
  <w:style w:type="character" w:styleId="Lienhypertexte">
    <w:name w:val="Hyperlink"/>
    <w:basedOn w:val="Policepardfaut"/>
    <w:uiPriority w:val="99"/>
    <w:rsid w:val="00B725FF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rsid w:val="00E22DED"/>
  </w:style>
  <w:style w:type="paragraph" w:styleId="TM2">
    <w:name w:val="toc 2"/>
    <w:basedOn w:val="Normal"/>
    <w:next w:val="Normal"/>
    <w:autoRedefine/>
    <w:uiPriority w:val="39"/>
    <w:rsid w:val="00E22DED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E22DED"/>
    <w:pPr>
      <w:ind w:left="480"/>
    </w:pPr>
  </w:style>
  <w:style w:type="character" w:styleId="Lienhypertextesuivivisit">
    <w:name w:val="FollowedHyperlink"/>
    <w:basedOn w:val="Policepardfaut"/>
    <w:rsid w:val="004B3E8A"/>
    <w:rPr>
      <w:color w:val="800080"/>
      <w:u w:val="single"/>
    </w:rPr>
  </w:style>
  <w:style w:type="paragraph" w:customStyle="1" w:styleId="paragraphe">
    <w:name w:val="paragraphe"/>
    <w:basedOn w:val="Normal"/>
    <w:rsid w:val="00E219F6"/>
    <w:pPr>
      <w:ind w:left="708"/>
    </w:pPr>
    <w:rPr>
      <w:rFonts w:ascii="Arial" w:hAnsi="Arial" w:cs="Arial"/>
      <w:bCs/>
      <w:color w:val="000080"/>
    </w:rPr>
  </w:style>
  <w:style w:type="paragraph" w:styleId="Paragraphedeliste">
    <w:name w:val="List Paragraph"/>
    <w:basedOn w:val="Normal"/>
    <w:uiPriority w:val="34"/>
    <w:qFormat/>
    <w:rsid w:val="00ED469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96C22"/>
    <w:rPr>
      <w:caps/>
      <w:spacing w:val="15"/>
      <w:shd w:val="clear" w:color="auto" w:fill="DBE5F1" w:themeFill="accent1" w:themeFillTint="33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96C22"/>
    <w:pPr>
      <w:outlineLvl w:val="9"/>
    </w:pPr>
  </w:style>
  <w:style w:type="character" w:customStyle="1" w:styleId="Titre1Car">
    <w:name w:val="Titre 1 Car"/>
    <w:basedOn w:val="Policepardfaut"/>
    <w:link w:val="Titre1"/>
    <w:uiPriority w:val="9"/>
    <w:rsid w:val="00596C22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Titre3Car">
    <w:name w:val="Titre 3 Car"/>
    <w:basedOn w:val="Policepardfaut"/>
    <w:link w:val="Titre3"/>
    <w:uiPriority w:val="9"/>
    <w:rsid w:val="00596C22"/>
    <w:rPr>
      <w:caps/>
      <w:color w:val="243F60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596C22"/>
    <w:rPr>
      <w:caps/>
      <w:color w:val="365F91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596C22"/>
    <w:rPr>
      <w:caps/>
      <w:color w:val="365F91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rsid w:val="00596C22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rsid w:val="00596C22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rsid w:val="00596C22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rsid w:val="00596C22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96C22"/>
    <w:rPr>
      <w:b/>
      <w:bCs/>
      <w:color w:val="365F91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96C22"/>
    <w:pPr>
      <w:spacing w:before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96C22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6C2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596C22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596C22"/>
    <w:rPr>
      <w:b/>
      <w:bCs/>
    </w:rPr>
  </w:style>
  <w:style w:type="character" w:styleId="Accentuation">
    <w:name w:val="Emphasis"/>
    <w:uiPriority w:val="20"/>
    <w:qFormat/>
    <w:rsid w:val="00596C22"/>
    <w:rPr>
      <w:caps/>
      <w:color w:val="243F60" w:themeColor="accent1" w:themeShade="7F"/>
      <w:spacing w:val="5"/>
    </w:rPr>
  </w:style>
  <w:style w:type="paragraph" w:styleId="Sansinterligne">
    <w:name w:val="No Spacing"/>
    <w:uiPriority w:val="1"/>
    <w:qFormat/>
    <w:rsid w:val="00596C2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96C22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96C22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6C22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6C22"/>
    <w:rPr>
      <w:color w:val="4F81BD" w:themeColor="accent1"/>
      <w:sz w:val="24"/>
      <w:szCs w:val="24"/>
    </w:rPr>
  </w:style>
  <w:style w:type="character" w:styleId="Emphaseple">
    <w:name w:val="Subtle Emphasis"/>
    <w:uiPriority w:val="19"/>
    <w:qFormat/>
    <w:rsid w:val="00596C22"/>
    <w:rPr>
      <w:i/>
      <w:iCs/>
      <w:color w:val="243F60" w:themeColor="accent1" w:themeShade="7F"/>
    </w:rPr>
  </w:style>
  <w:style w:type="character" w:styleId="Emphaseintense">
    <w:name w:val="Intense Emphasis"/>
    <w:uiPriority w:val="21"/>
    <w:qFormat/>
    <w:rsid w:val="00596C22"/>
    <w:rPr>
      <w:b/>
      <w:bCs/>
      <w:caps/>
      <w:color w:val="243F60" w:themeColor="accent1" w:themeShade="7F"/>
      <w:spacing w:val="10"/>
    </w:rPr>
  </w:style>
  <w:style w:type="character" w:styleId="Rfrenceple">
    <w:name w:val="Subtle Reference"/>
    <w:uiPriority w:val="31"/>
    <w:qFormat/>
    <w:rsid w:val="00596C22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596C22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596C22"/>
    <w:rPr>
      <w:b/>
      <w:bCs/>
      <w:i/>
      <w:iCs/>
      <w:spacing w:val="0"/>
    </w:rPr>
  </w:style>
  <w:style w:type="character" w:styleId="MachinecrireHTML">
    <w:name w:val="HTML Typewriter"/>
    <w:basedOn w:val="Policepardfaut"/>
    <w:uiPriority w:val="99"/>
    <w:unhideWhenUsed/>
    <w:rsid w:val="00BF33F0"/>
    <w:rPr>
      <w:rFonts w:ascii="Courier New" w:eastAsia="Times New Roman" w:hAnsi="Courier New" w:cs="Courier New"/>
      <w:sz w:val="20"/>
      <w:szCs w:val="20"/>
    </w:rPr>
  </w:style>
  <w:style w:type="character" w:styleId="VariableHTML">
    <w:name w:val="HTML Variable"/>
    <w:basedOn w:val="Policepardfaut"/>
    <w:uiPriority w:val="99"/>
    <w:unhideWhenUsed/>
    <w:rsid w:val="00BF33F0"/>
    <w:rPr>
      <w:i/>
      <w:iCs/>
    </w:rPr>
  </w:style>
  <w:style w:type="paragraph" w:customStyle="1" w:styleId="Standard">
    <w:name w:val="Standard"/>
    <w:rsid w:val="007063B7"/>
    <w:pPr>
      <w:suppressAutoHyphens/>
      <w:autoSpaceDN w:val="0"/>
      <w:spacing w:before="0" w:after="0" w:line="240" w:lineRule="auto"/>
      <w:jc w:val="both"/>
      <w:textAlignment w:val="baseline"/>
    </w:pPr>
    <w:rPr>
      <w:rFonts w:ascii="Arial" w:eastAsia="Times New Roman" w:hAnsi="Arial" w:cs="Arial"/>
      <w:color w:val="000080"/>
      <w:kern w:val="3"/>
      <w:lang w:eastAsia="zh-CN"/>
    </w:rPr>
  </w:style>
  <w:style w:type="numbering" w:customStyle="1" w:styleId="Pucecertamanipulation">
    <w:name w:val="Puce certa manipulation"/>
    <w:basedOn w:val="Aucuneliste"/>
    <w:rsid w:val="007063B7"/>
    <w:pPr>
      <w:numPr>
        <w:numId w:val="3"/>
      </w:numPr>
    </w:pPr>
  </w:style>
  <w:style w:type="numbering" w:customStyle="1" w:styleId="PucecertaTAF">
    <w:name w:val="Puce certa TAF"/>
    <w:basedOn w:val="Aucuneliste"/>
    <w:rsid w:val="007063B7"/>
    <w:pPr>
      <w:numPr>
        <w:numId w:val="4"/>
      </w:numPr>
    </w:pPr>
  </w:style>
  <w:style w:type="paragraph" w:customStyle="1" w:styleId="titrepartie">
    <w:name w:val="titre_partie"/>
    <w:basedOn w:val="Standard"/>
    <w:next w:val="Standard"/>
    <w:rsid w:val="00A66363"/>
    <w:pPr>
      <w:spacing w:before="120" w:after="240"/>
    </w:pPr>
    <w:rPr>
      <w:b/>
      <w:color w:val="B02200"/>
      <w:sz w:val="26"/>
      <w:szCs w:val="26"/>
    </w:rPr>
  </w:style>
  <w:style w:type="paragraph" w:customStyle="1" w:styleId="Textbodyindent">
    <w:name w:val="Text body indent"/>
    <w:basedOn w:val="Standard"/>
    <w:rsid w:val="00A66363"/>
    <w:pPr>
      <w:ind w:left="708"/>
    </w:pPr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21BC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DF29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rsid w:val="00DF29A0"/>
    <w:rPr>
      <w:rFonts w:ascii="Courier New" w:eastAsia="Times New Roman" w:hAnsi="Courier New" w:cs="Courier New"/>
    </w:rPr>
  </w:style>
  <w:style w:type="paragraph" w:customStyle="1" w:styleId="memento">
    <w:name w:val="memento"/>
    <w:basedOn w:val="Normal"/>
    <w:link w:val="mementoCar"/>
    <w:qFormat/>
    <w:rsid w:val="000F14B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5DFEC" w:themeFill="accent4" w:themeFillTint="33"/>
      <w:spacing w:after="120" w:line="240" w:lineRule="auto"/>
      <w:ind w:left="284" w:right="284"/>
      <w:contextualSpacing/>
      <w:mirrorIndents/>
    </w:pPr>
    <w:rPr>
      <w:rFonts w:ascii="Courier New" w:hAnsi="Courier New" w:cs="Courier New"/>
    </w:rPr>
  </w:style>
  <w:style w:type="character" w:customStyle="1" w:styleId="cm-keyword">
    <w:name w:val="cm-keyword"/>
    <w:basedOn w:val="Policepardfaut"/>
    <w:rsid w:val="008D4A7F"/>
  </w:style>
  <w:style w:type="character" w:customStyle="1" w:styleId="mementoCar">
    <w:name w:val="memento Car"/>
    <w:basedOn w:val="Policepardfaut"/>
    <w:link w:val="memento"/>
    <w:rsid w:val="000F14BA"/>
    <w:rPr>
      <w:rFonts w:ascii="Courier New" w:hAnsi="Courier New" w:cs="Courier New"/>
      <w:shd w:val="clear" w:color="auto" w:fill="E5DFEC" w:themeFill="accent4" w:themeFillTint="33"/>
    </w:rPr>
  </w:style>
  <w:style w:type="character" w:customStyle="1" w:styleId="cm-variable-2">
    <w:name w:val="cm-variable-2"/>
    <w:basedOn w:val="Policepardfaut"/>
    <w:rsid w:val="008D4A7F"/>
  </w:style>
  <w:style w:type="character" w:styleId="CodeHTML">
    <w:name w:val="HTML Code"/>
    <w:basedOn w:val="Policepardfaut"/>
    <w:uiPriority w:val="99"/>
    <w:semiHidden/>
    <w:unhideWhenUsed/>
    <w:rsid w:val="008D4A7F"/>
    <w:rPr>
      <w:rFonts w:ascii="Courier New" w:eastAsia="Times New Roman" w:hAnsi="Courier New" w:cs="Courier New"/>
      <w:sz w:val="20"/>
      <w:szCs w:val="20"/>
    </w:rPr>
  </w:style>
  <w:style w:type="character" w:customStyle="1" w:styleId="cm-punctuation">
    <w:name w:val="cm-punctuation"/>
    <w:basedOn w:val="Policepardfaut"/>
    <w:rsid w:val="008D4A7F"/>
  </w:style>
  <w:style w:type="paragraph" w:customStyle="1" w:styleId="requete">
    <w:name w:val="requete"/>
    <w:basedOn w:val="Normal"/>
    <w:link w:val="requeteCar"/>
    <w:qFormat/>
    <w:rsid w:val="00DF4F54"/>
    <w:pPr>
      <w:shd w:val="clear" w:color="auto" w:fill="EEECE1" w:themeFill="background2"/>
      <w:spacing w:before="0" w:after="120" w:line="240" w:lineRule="auto"/>
      <w:jc w:val="left"/>
    </w:pPr>
    <w:rPr>
      <w:rFonts w:ascii="Courier New" w:hAnsi="Courier New" w:cs="Courier New"/>
    </w:rPr>
  </w:style>
  <w:style w:type="character" w:customStyle="1" w:styleId="cm-string">
    <w:name w:val="cm-string"/>
    <w:basedOn w:val="Policepardfaut"/>
    <w:rsid w:val="00837F7F"/>
  </w:style>
  <w:style w:type="character" w:customStyle="1" w:styleId="requeteCar">
    <w:name w:val="requete Car"/>
    <w:basedOn w:val="Policepardfaut"/>
    <w:link w:val="requete"/>
    <w:rsid w:val="00DF4F54"/>
    <w:rPr>
      <w:rFonts w:ascii="Courier New" w:hAnsi="Courier New" w:cs="Courier New"/>
      <w:shd w:val="clear" w:color="auto" w:fill="EEECE1" w:themeFill="background2"/>
    </w:rPr>
  </w:style>
  <w:style w:type="table" w:styleId="TableauGrille1Clair-Accentuation1">
    <w:name w:val="Grid Table 1 Light Accent 1"/>
    <w:basedOn w:val="TableauNormal"/>
    <w:uiPriority w:val="46"/>
    <w:rsid w:val="005D43F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5D43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1">
    <w:name w:val="Plain Table 1"/>
    <w:basedOn w:val="TableauNormal"/>
    <w:uiPriority w:val="41"/>
    <w:rsid w:val="005D43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m-operator">
    <w:name w:val="cm-operator"/>
    <w:basedOn w:val="Policepardfaut"/>
    <w:rsid w:val="005E2B3B"/>
  </w:style>
  <w:style w:type="character" w:customStyle="1" w:styleId="cm-bracket">
    <w:name w:val="cm-bracket"/>
    <w:basedOn w:val="Policepardfaut"/>
    <w:rsid w:val="0043774E"/>
  </w:style>
  <w:style w:type="table" w:styleId="Tableausimple3">
    <w:name w:val="Plain Table 3"/>
    <w:basedOn w:val="TableauNormal"/>
    <w:uiPriority w:val="43"/>
    <w:rsid w:val="00F96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8692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9">
          <w:marLeft w:val="1166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6761">
          <w:marLeft w:val="1166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5171">
          <w:marLeft w:val="1166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4112">
          <w:marLeft w:val="1166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546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312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67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16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697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647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51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11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200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60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89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98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1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14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2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05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52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48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78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3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1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90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8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37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5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5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7649">
          <w:marLeft w:val="44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2073">
          <w:marLeft w:val="44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31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84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7569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730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4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62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8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877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45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760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93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281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8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42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8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09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56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2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57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6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9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59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18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49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41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55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7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05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3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818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4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86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15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9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38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553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69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8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8067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244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866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3944">
          <w:marLeft w:val="36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3148">
          <w:marLeft w:val="36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07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44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67634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707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676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382">
          <w:marLeft w:val="21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1748">
          <w:marLeft w:val="21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582">
          <w:marLeft w:val="21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943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56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3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94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409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7944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98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26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601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14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094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860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36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28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39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65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87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24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349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097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5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46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4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34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37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204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43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016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4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27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01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5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19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217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663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511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5530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7949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3720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40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30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98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31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614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7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4864">
          <w:marLeft w:val="44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9950">
          <w:marLeft w:val="446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rbs.sourceforge.io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ourceforge.net/projects/mrbs/files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mailto:admin.mrbs@lorraine-sport.ne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iti\Application%20Data\Microsoft\Mod&#232;les\BTSIG-AMSI_1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DCB8C20BC6EB4DB5E8A5D90A405989" ma:contentTypeVersion="11" ma:contentTypeDescription="Crée un document." ma:contentTypeScope="" ma:versionID="efd10312a7e372db51d0b2e768f70392">
  <xsd:schema xmlns:xsd="http://www.w3.org/2001/XMLSchema" xmlns:xs="http://www.w3.org/2001/XMLSchema" xmlns:p="http://schemas.microsoft.com/office/2006/metadata/properties" xmlns:ns2="7346a5a2-d0ea-4a70-9448-9c68cbaf4a32" xmlns:ns3="3ad42e15-21d0-4048-9bfa-dbcf65ef0faf" targetNamespace="http://schemas.microsoft.com/office/2006/metadata/properties" ma:root="true" ma:fieldsID="a8c8780939863dfb38fd6b4596100f8e" ns2:_="" ns3:_="">
    <xsd:import namespace="7346a5a2-d0ea-4a70-9448-9c68cbaf4a32"/>
    <xsd:import namespace="3ad42e15-21d0-4048-9bfa-dbcf65ef0fa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6a5a2-d0ea-4a70-9448-9c68cbaf4a3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4f9401d1-1375-4351-935a-ded5e8381077}" ma:internalName="TaxCatchAll" ma:showField="CatchAllData" ma:web="7346a5a2-d0ea-4a70-9448-9c68cbaf4a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d42e15-21d0-4048-9bfa-dbcf65ef0f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2184117a-ae42-4283-8c7b-bab4bdd5dd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346a5a2-d0ea-4a70-9448-9c68cbaf4a32" xsi:nil="true"/>
    <lcf76f155ced4ddcb4097134ff3c332f xmlns="3ad42e15-21d0-4048-9bfa-dbcf65ef0faf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4E175-DA7E-45A4-8D34-241131311A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3302CE-7B49-4918-B3B2-FBD319D3A8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6a5a2-d0ea-4a70-9448-9c68cbaf4a32"/>
    <ds:schemaRef ds:uri="3ad42e15-21d0-4048-9bfa-dbcf65ef0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A4122B-E732-4A07-847F-9D10D67B4CFC}">
  <ds:schemaRefs>
    <ds:schemaRef ds:uri="http://schemas.microsoft.com/office/2006/metadata/properties"/>
    <ds:schemaRef ds:uri="http://schemas.microsoft.com/office/infopath/2007/PartnerControls"/>
    <ds:schemaRef ds:uri="7346a5a2-d0ea-4a70-9448-9c68cbaf4a32"/>
    <ds:schemaRef ds:uri="3ad42e15-21d0-4048-9bfa-dbcf65ef0faf"/>
  </ds:schemaRefs>
</ds:datastoreItem>
</file>

<file path=customXml/itemProps4.xml><?xml version="1.0" encoding="utf-8"?>
<ds:datastoreItem xmlns:ds="http://schemas.openxmlformats.org/officeDocument/2006/customXml" ds:itemID="{D1C7450F-7D38-4911-97D4-1A7F4ABF7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BTSIG-AMSI_1</Template>
  <TotalTime>224</TotalTime>
  <Pages>18</Pages>
  <Words>3262</Words>
  <Characters>17944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Tiphaine Accary-Barbier</dc:creator>
  <cp:lastModifiedBy>Tomy RULLIAT</cp:lastModifiedBy>
  <cp:revision>76</cp:revision>
  <cp:lastPrinted>2017-11-05T20:31:00Z</cp:lastPrinted>
  <dcterms:created xsi:type="dcterms:W3CDTF">2022-03-10T21:03:00Z</dcterms:created>
  <dcterms:modified xsi:type="dcterms:W3CDTF">2023-03-17T15:10:00Z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0x01010068DCB8C20BC6EB4DB5E8A5D90A405989</vt:lpwstr>
  </property>
  <property fmtid="{D5CDD505-2E9C-101B-9397-08002B2CF9AE}" pid="3" name="IsMyDocuments">
    <vt:bool>true</vt:bool>
  </property>
  <property fmtid="{D5CDD505-2E9C-101B-9397-08002B2CF9AE}" pid="4" name="MediaServiceImageTags">
    <vt:lpwstr/>
  </property>
</Properties>
</file>